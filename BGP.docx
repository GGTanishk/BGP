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BAE2D" w14:textId="484ADE61" w:rsidR="00907CBB" w:rsidRDefault="00907CBB" w:rsidP="00210DF0">
      <w:pPr>
        <w:jc w:val="right"/>
      </w:pPr>
    </w:p>
    <w:p w14:paraId="32A5C5CC" w14:textId="77777777" w:rsidR="00210DF0" w:rsidRDefault="00210DF0" w:rsidP="00210DF0">
      <w:pPr>
        <w:jc w:val="right"/>
      </w:pPr>
    </w:p>
    <w:p w14:paraId="1CA1E799" w14:textId="77777777" w:rsidR="00210DF0" w:rsidRDefault="00210DF0" w:rsidP="00210DF0">
      <w:pPr>
        <w:jc w:val="right"/>
      </w:pPr>
    </w:p>
    <w:p w14:paraId="0A3E8CD0" w14:textId="77777777" w:rsidR="00210DF0" w:rsidRDefault="00210DF0" w:rsidP="00210DF0">
      <w:pPr>
        <w:jc w:val="right"/>
      </w:pPr>
    </w:p>
    <w:p w14:paraId="1CACABD5" w14:textId="77777777" w:rsidR="00210DF0" w:rsidRDefault="00210DF0" w:rsidP="00210DF0">
      <w:pPr>
        <w:jc w:val="right"/>
      </w:pPr>
    </w:p>
    <w:p w14:paraId="2748BA8F" w14:textId="77777777" w:rsidR="00210DF0" w:rsidRDefault="00210DF0" w:rsidP="00210DF0">
      <w:pPr>
        <w:jc w:val="right"/>
      </w:pPr>
    </w:p>
    <w:p w14:paraId="2C29D1EC" w14:textId="77777777" w:rsidR="00210DF0" w:rsidRDefault="00210DF0" w:rsidP="00210DF0">
      <w:pPr>
        <w:jc w:val="right"/>
      </w:pPr>
    </w:p>
    <w:p w14:paraId="5B6719A2" w14:textId="77777777" w:rsidR="00210DF0" w:rsidRDefault="00210DF0" w:rsidP="00210DF0">
      <w:pPr>
        <w:jc w:val="right"/>
      </w:pPr>
    </w:p>
    <w:p w14:paraId="6A1F7E10" w14:textId="77777777" w:rsidR="00CF5CCD" w:rsidRDefault="00CF5CCD" w:rsidP="00210DF0">
      <w:pPr>
        <w:ind w:left="0"/>
        <w:rPr>
          <w:sz w:val="120"/>
          <w:szCs w:val="120"/>
        </w:rPr>
      </w:pPr>
    </w:p>
    <w:p w14:paraId="1D4F3FF5" w14:textId="7F9A5AE9" w:rsidR="00210DF0" w:rsidRDefault="00620217" w:rsidP="00210DF0">
      <w:pPr>
        <w:ind w:left="0"/>
        <w:rPr>
          <w:sz w:val="120"/>
          <w:szCs w:val="120"/>
        </w:rPr>
      </w:pPr>
      <w:r>
        <w:rPr>
          <w:sz w:val="120"/>
          <w:szCs w:val="120"/>
        </w:rPr>
        <w:t>BGP</w:t>
      </w:r>
    </w:p>
    <w:p w14:paraId="04556742" w14:textId="77777777" w:rsidR="00210DF0" w:rsidRDefault="00210DF0" w:rsidP="00210DF0">
      <w:pPr>
        <w:pStyle w:val="ListParagraph"/>
        <w:numPr>
          <w:ilvl w:val="0"/>
          <w:numId w:val="13"/>
        </w:numPr>
        <w:rPr>
          <w:sz w:val="44"/>
          <w:szCs w:val="120"/>
        </w:rPr>
      </w:pPr>
      <w:r w:rsidRPr="00210DF0">
        <w:rPr>
          <w:sz w:val="44"/>
          <w:szCs w:val="120"/>
        </w:rPr>
        <w:t>Tanishk Singh</w:t>
      </w:r>
    </w:p>
    <w:p w14:paraId="5B670CDE" w14:textId="77777777" w:rsidR="00210DF0" w:rsidRDefault="00210DF0" w:rsidP="00210DF0">
      <w:pPr>
        <w:rPr>
          <w:sz w:val="44"/>
          <w:szCs w:val="120"/>
        </w:rPr>
      </w:pPr>
    </w:p>
    <w:p w14:paraId="1B657BD7" w14:textId="77777777" w:rsidR="00210DF0" w:rsidRDefault="00210DF0">
      <w:pPr>
        <w:spacing w:after="240" w:line="252" w:lineRule="auto"/>
        <w:ind w:left="0" w:right="0"/>
        <w:rPr>
          <w:sz w:val="44"/>
          <w:szCs w:val="120"/>
        </w:rPr>
      </w:pPr>
      <w:r>
        <w:rPr>
          <w:sz w:val="44"/>
          <w:szCs w:val="120"/>
        </w:rPr>
        <w:br w:type="page"/>
      </w:r>
    </w:p>
    <w:p w14:paraId="1F4C9CC2" w14:textId="77777777" w:rsidR="00210DF0" w:rsidRPr="00483FFE" w:rsidRDefault="00210DF0" w:rsidP="00210DF0">
      <w:pPr>
        <w:pStyle w:val="Title"/>
        <w:rPr>
          <w:sz w:val="36"/>
        </w:rPr>
      </w:pPr>
      <w:r w:rsidRPr="00483FFE">
        <w:rPr>
          <w:sz w:val="36"/>
        </w:rPr>
        <w:lastRenderedPageBreak/>
        <w:t>Purpose: -</w:t>
      </w:r>
    </w:p>
    <w:p w14:paraId="5926740D" w14:textId="3B460058" w:rsidR="00483FFE" w:rsidRPr="00620217" w:rsidRDefault="00620217" w:rsidP="00483FFE">
      <w:pPr>
        <w:ind w:firstLine="648"/>
        <w:rPr>
          <w:sz w:val="24"/>
        </w:rPr>
      </w:pPr>
      <w:r>
        <w:rPr>
          <w:i/>
          <w:sz w:val="24"/>
        </w:rPr>
        <w:t xml:space="preserve">Border Gateway Protocol (BGP) </w:t>
      </w:r>
      <w:r>
        <w:rPr>
          <w:sz w:val="24"/>
        </w:rPr>
        <w:t xml:space="preserve">is a </w:t>
      </w:r>
      <w:r>
        <w:rPr>
          <w:i/>
          <w:sz w:val="24"/>
        </w:rPr>
        <w:t xml:space="preserve">standardized exterior gateway protocol </w:t>
      </w:r>
      <w:r>
        <w:rPr>
          <w:sz w:val="24"/>
        </w:rPr>
        <w:t xml:space="preserve">that exchanges routing information </w:t>
      </w:r>
      <w:r w:rsidR="009D75FA">
        <w:rPr>
          <w:sz w:val="24"/>
        </w:rPr>
        <w:t>using the Autonomous system numbers.</w:t>
      </w:r>
      <w:r w:rsidR="00B27A72">
        <w:rPr>
          <w:sz w:val="24"/>
        </w:rPr>
        <w:t xml:space="preserve"> </w:t>
      </w:r>
      <w:r w:rsidR="0052728A">
        <w:rPr>
          <w:sz w:val="24"/>
        </w:rPr>
        <w:t>The protocol is also classified as a path vector protocol. EIGRP is an example of a path vector protocol.</w:t>
      </w:r>
      <w:r w:rsidR="00DA15B5">
        <w:rPr>
          <w:sz w:val="24"/>
        </w:rPr>
        <w:t xml:space="preserve"> </w:t>
      </w:r>
      <w:r w:rsidR="00F53700">
        <w:rPr>
          <w:sz w:val="24"/>
        </w:rPr>
        <w:t xml:space="preserve">The purpose of this </w:t>
      </w:r>
      <w:r w:rsidR="009C1F1A">
        <w:rPr>
          <w:sz w:val="24"/>
        </w:rPr>
        <w:t xml:space="preserve">project </w:t>
      </w:r>
      <w:r w:rsidR="00197FB8">
        <w:rPr>
          <w:sz w:val="24"/>
        </w:rPr>
        <w:t>was to learn an</w:t>
      </w:r>
      <w:r w:rsidR="00805FF5">
        <w:rPr>
          <w:sz w:val="24"/>
        </w:rPr>
        <w:t>d</w:t>
      </w:r>
      <w:r w:rsidR="00197FB8">
        <w:rPr>
          <w:sz w:val="24"/>
        </w:rPr>
        <w:t xml:space="preserve"> execute </w:t>
      </w:r>
      <w:r w:rsidR="00805FF5">
        <w:rPr>
          <w:sz w:val="24"/>
        </w:rPr>
        <w:t xml:space="preserve">the </w:t>
      </w:r>
      <w:r w:rsidR="009631AA">
        <w:rPr>
          <w:sz w:val="24"/>
        </w:rPr>
        <w:t xml:space="preserve">both, </w:t>
      </w:r>
      <w:proofErr w:type="spellStart"/>
      <w:r w:rsidR="009631AA" w:rsidRPr="0087504B">
        <w:rPr>
          <w:i/>
          <w:iCs/>
          <w:sz w:val="24"/>
        </w:rPr>
        <w:t>i</w:t>
      </w:r>
      <w:r w:rsidR="00805FF5" w:rsidRPr="0087504B">
        <w:rPr>
          <w:i/>
          <w:iCs/>
          <w:sz w:val="24"/>
        </w:rPr>
        <w:t>BGP</w:t>
      </w:r>
      <w:proofErr w:type="spellEnd"/>
      <w:r w:rsidR="009631AA">
        <w:rPr>
          <w:sz w:val="24"/>
        </w:rPr>
        <w:t xml:space="preserve"> and </w:t>
      </w:r>
      <w:proofErr w:type="spellStart"/>
      <w:r w:rsidR="009631AA" w:rsidRPr="0087504B">
        <w:rPr>
          <w:i/>
          <w:iCs/>
          <w:sz w:val="24"/>
        </w:rPr>
        <w:t>eBGP</w:t>
      </w:r>
      <w:proofErr w:type="spellEnd"/>
      <w:r w:rsidR="00805FF5">
        <w:rPr>
          <w:sz w:val="24"/>
        </w:rPr>
        <w:t xml:space="preserve"> protocol</w:t>
      </w:r>
      <w:r w:rsidR="00E548B1">
        <w:rPr>
          <w:sz w:val="24"/>
        </w:rPr>
        <w:t>s</w:t>
      </w:r>
      <w:r w:rsidR="00805FF5">
        <w:rPr>
          <w:sz w:val="24"/>
        </w:rPr>
        <w:t xml:space="preserve"> in our LAN. </w:t>
      </w:r>
      <w:r w:rsidR="00B47435">
        <w:rPr>
          <w:sz w:val="24"/>
        </w:rPr>
        <w:t>An even</w:t>
      </w:r>
      <w:r w:rsidR="00887C35">
        <w:rPr>
          <w:sz w:val="24"/>
        </w:rPr>
        <w:t xml:space="preserve"> </w:t>
      </w:r>
      <w:r w:rsidR="00B40F3A">
        <w:rPr>
          <w:sz w:val="24"/>
        </w:rPr>
        <w:t>bigger</w:t>
      </w:r>
      <w:r w:rsidR="00F6526E">
        <w:rPr>
          <w:sz w:val="24"/>
        </w:rPr>
        <w:t xml:space="preserve"> </w:t>
      </w:r>
      <w:r w:rsidR="00D11153">
        <w:rPr>
          <w:sz w:val="24"/>
        </w:rPr>
        <w:t xml:space="preserve">skill that we would learn to use from doing this project was </w:t>
      </w:r>
      <w:r w:rsidR="0023119A">
        <w:rPr>
          <w:sz w:val="24"/>
        </w:rPr>
        <w:t>configuring BGP neighbors using an IPv6 addressing scheme</w:t>
      </w:r>
      <w:r w:rsidR="00DD3598">
        <w:rPr>
          <w:sz w:val="24"/>
        </w:rPr>
        <w:t xml:space="preserve"> and we would also learn to </w:t>
      </w:r>
      <w:r w:rsidR="00497C74">
        <w:rPr>
          <w:sz w:val="24"/>
        </w:rPr>
        <w:t xml:space="preserve">redistribute OSPF, EIGRP </w:t>
      </w:r>
      <w:r w:rsidR="0000262A">
        <w:rPr>
          <w:sz w:val="24"/>
        </w:rPr>
        <w:t>into</w:t>
      </w:r>
      <w:r w:rsidR="00497C74">
        <w:rPr>
          <w:sz w:val="24"/>
        </w:rPr>
        <w:t xml:space="preserve"> BGP.</w:t>
      </w:r>
    </w:p>
    <w:p w14:paraId="333EEBB1" w14:textId="77777777" w:rsidR="00483FFE" w:rsidRPr="00483FFE" w:rsidRDefault="00483FFE" w:rsidP="00483FFE">
      <w:pPr>
        <w:pStyle w:val="Title"/>
        <w:rPr>
          <w:sz w:val="24"/>
        </w:rPr>
      </w:pPr>
    </w:p>
    <w:p w14:paraId="37336D66" w14:textId="29B93910" w:rsidR="009A77C1" w:rsidRDefault="00483FFE" w:rsidP="00497C74">
      <w:pPr>
        <w:pStyle w:val="Title"/>
        <w:rPr>
          <w:sz w:val="36"/>
        </w:rPr>
      </w:pPr>
      <w:r w:rsidRPr="00483FFE">
        <w:rPr>
          <w:sz w:val="36"/>
        </w:rPr>
        <w:t>Background Information: -</w:t>
      </w:r>
    </w:p>
    <w:p w14:paraId="41CEE418" w14:textId="024844ED" w:rsidR="00497C74" w:rsidRPr="00351C23" w:rsidRDefault="00497C74" w:rsidP="00497C74">
      <w:pPr>
        <w:rPr>
          <w:iCs/>
          <w:sz w:val="24"/>
        </w:rPr>
      </w:pPr>
      <w:r>
        <w:tab/>
      </w:r>
      <w:r w:rsidRPr="00497C74">
        <w:rPr>
          <w:sz w:val="24"/>
        </w:rPr>
        <w:t>Border Gateway Protocol (BGP) is a standardized exterior gateway protocol that exchanges routing information using the Autonomous system numbers. The protocol is also classified as a path vector protocol</w:t>
      </w:r>
      <w:r w:rsidR="00080540">
        <w:rPr>
          <w:sz w:val="24"/>
        </w:rPr>
        <w:t xml:space="preserve">, i.e. it was designed to provide loop-free routing. Path vector protocols generally operate in the presence of Autonomous System numbers, and so is the case with BGP. </w:t>
      </w:r>
      <w:r w:rsidR="00CE19B2">
        <w:rPr>
          <w:sz w:val="24"/>
        </w:rPr>
        <w:t xml:space="preserve">AS numbers (or Autonomous System numbers) </w:t>
      </w:r>
      <w:r w:rsidR="0096364B">
        <w:rPr>
          <w:sz w:val="24"/>
        </w:rPr>
        <w:t xml:space="preserve">are the </w:t>
      </w:r>
      <w:r w:rsidR="00121114">
        <w:rPr>
          <w:sz w:val="24"/>
        </w:rPr>
        <w:t xml:space="preserve">act as a foundation of formations of links in a path vector </w:t>
      </w:r>
      <w:r w:rsidR="005210D8">
        <w:rPr>
          <w:sz w:val="24"/>
        </w:rPr>
        <w:t xml:space="preserve">protocols. </w:t>
      </w:r>
      <w:r w:rsidR="00D91785">
        <w:rPr>
          <w:sz w:val="24"/>
        </w:rPr>
        <w:t xml:space="preserve">Another example of a path vector </w:t>
      </w:r>
      <w:r w:rsidR="002D7510">
        <w:rPr>
          <w:sz w:val="24"/>
        </w:rPr>
        <w:t xml:space="preserve">protocol is EIGRP. BGP </w:t>
      </w:r>
      <w:r w:rsidR="00D61865">
        <w:rPr>
          <w:sz w:val="24"/>
        </w:rPr>
        <w:t xml:space="preserve">is </w:t>
      </w:r>
      <w:r w:rsidR="007309B9">
        <w:rPr>
          <w:sz w:val="24"/>
        </w:rPr>
        <w:t>like</w:t>
      </w:r>
      <w:r w:rsidR="00D61865">
        <w:rPr>
          <w:sz w:val="24"/>
        </w:rPr>
        <w:t xml:space="preserve"> EIGRP </w:t>
      </w:r>
      <w:r w:rsidR="00B60622">
        <w:rPr>
          <w:sz w:val="24"/>
        </w:rPr>
        <w:t>regarding</w:t>
      </w:r>
      <w:r w:rsidR="00D61865">
        <w:rPr>
          <w:sz w:val="24"/>
        </w:rPr>
        <w:t xml:space="preserve"> their methodology, but it </w:t>
      </w:r>
      <w:r w:rsidR="005E384D">
        <w:rPr>
          <w:sz w:val="24"/>
        </w:rPr>
        <w:t xml:space="preserve">differs when it comes to configuring neighbors. Unlike EIGRP, where the network administrator would just have to </w:t>
      </w:r>
      <w:r w:rsidR="009A25F2">
        <w:rPr>
          <w:sz w:val="24"/>
        </w:rPr>
        <w:t>configure the AS number and</w:t>
      </w:r>
      <w:r w:rsidR="00847CB9">
        <w:rPr>
          <w:sz w:val="24"/>
        </w:rPr>
        <w:t xml:space="preserve"> configure their networks to be broadcasted on that AS number, </w:t>
      </w:r>
      <w:r w:rsidR="006134ED">
        <w:rPr>
          <w:sz w:val="24"/>
        </w:rPr>
        <w:t xml:space="preserve">in BGP, not only would the network administrator have to configure the network statements, but also manually configure </w:t>
      </w:r>
      <w:r w:rsidR="00BC7AA1">
        <w:rPr>
          <w:sz w:val="24"/>
        </w:rPr>
        <w:t>the next hop IP address in order to form a successful connection between the two peers.</w:t>
      </w:r>
      <w:r w:rsidR="00D61865">
        <w:rPr>
          <w:sz w:val="24"/>
        </w:rPr>
        <w:t xml:space="preserve"> </w:t>
      </w:r>
      <w:r w:rsidR="00453B16">
        <w:rPr>
          <w:sz w:val="24"/>
        </w:rPr>
        <w:t>In this lab, we would use extension</w:t>
      </w:r>
      <w:r w:rsidR="00351C23">
        <w:rPr>
          <w:sz w:val="24"/>
        </w:rPr>
        <w:t>s</w:t>
      </w:r>
      <w:r w:rsidR="00453B16">
        <w:rPr>
          <w:sz w:val="24"/>
        </w:rPr>
        <w:t xml:space="preserve"> of BGP known as </w:t>
      </w:r>
      <w:proofErr w:type="spellStart"/>
      <w:r w:rsidR="0087504B">
        <w:rPr>
          <w:i/>
          <w:sz w:val="24"/>
        </w:rPr>
        <w:t>e</w:t>
      </w:r>
      <w:r w:rsidR="00453B16">
        <w:rPr>
          <w:i/>
          <w:sz w:val="24"/>
        </w:rPr>
        <w:t>BGP</w:t>
      </w:r>
      <w:proofErr w:type="spellEnd"/>
      <w:r w:rsidR="00453B16">
        <w:rPr>
          <w:i/>
          <w:sz w:val="24"/>
        </w:rPr>
        <w:t xml:space="preserve"> (Exterior BGP)</w:t>
      </w:r>
      <w:r w:rsidR="0087504B">
        <w:rPr>
          <w:i/>
          <w:sz w:val="24"/>
        </w:rPr>
        <w:t xml:space="preserve"> </w:t>
      </w:r>
      <w:r w:rsidR="0087504B">
        <w:rPr>
          <w:iCs/>
          <w:sz w:val="24"/>
        </w:rPr>
        <w:t xml:space="preserve">and </w:t>
      </w:r>
      <w:proofErr w:type="spellStart"/>
      <w:r w:rsidR="00351C23">
        <w:rPr>
          <w:i/>
          <w:sz w:val="24"/>
        </w:rPr>
        <w:t>iBGP</w:t>
      </w:r>
      <w:proofErr w:type="spellEnd"/>
      <w:r w:rsidR="00351C23">
        <w:rPr>
          <w:i/>
          <w:sz w:val="24"/>
        </w:rPr>
        <w:t xml:space="preserve"> (Internal BGP)</w:t>
      </w:r>
      <w:r w:rsidR="005A1302">
        <w:rPr>
          <w:i/>
          <w:sz w:val="24"/>
        </w:rPr>
        <w:t>.</w:t>
      </w:r>
    </w:p>
    <w:p w14:paraId="1BA3CC43" w14:textId="660837C1" w:rsidR="00EE7EBF" w:rsidRDefault="00816C05" w:rsidP="00EE7EBF">
      <w:pPr>
        <w:rPr>
          <w:sz w:val="24"/>
        </w:rPr>
      </w:pPr>
      <w:r>
        <w:rPr>
          <w:sz w:val="24"/>
        </w:rPr>
        <w:tab/>
      </w:r>
      <w:proofErr w:type="spellStart"/>
      <w:r w:rsidR="001A51B5">
        <w:rPr>
          <w:sz w:val="24"/>
        </w:rPr>
        <w:t>e</w:t>
      </w:r>
      <w:r>
        <w:rPr>
          <w:sz w:val="24"/>
        </w:rPr>
        <w:t>BGP</w:t>
      </w:r>
      <w:proofErr w:type="spellEnd"/>
      <w:r>
        <w:rPr>
          <w:sz w:val="24"/>
        </w:rPr>
        <w:t xml:space="preserve"> is an extension of BG</w:t>
      </w:r>
      <w:r w:rsidR="00E471B8">
        <w:rPr>
          <w:sz w:val="24"/>
        </w:rPr>
        <w:t>P,</w:t>
      </w:r>
      <w:r w:rsidR="002C7A1D">
        <w:rPr>
          <w:sz w:val="24"/>
        </w:rPr>
        <w:t xml:space="preserve"> that utilizes </w:t>
      </w:r>
      <w:r w:rsidR="00A343FE">
        <w:rPr>
          <w:sz w:val="24"/>
        </w:rPr>
        <w:t>routing exchanges between different autonomous system numbers</w:t>
      </w:r>
      <w:r w:rsidR="00D57755">
        <w:rPr>
          <w:sz w:val="24"/>
        </w:rPr>
        <w:t>.</w:t>
      </w:r>
      <w:r w:rsidR="00A343FE">
        <w:rPr>
          <w:sz w:val="24"/>
        </w:rPr>
        <w:t xml:space="preserve"> In simple words, </w:t>
      </w:r>
      <w:proofErr w:type="spellStart"/>
      <w:r w:rsidR="00A343FE">
        <w:rPr>
          <w:sz w:val="24"/>
        </w:rPr>
        <w:t>eBGP</w:t>
      </w:r>
      <w:proofErr w:type="spellEnd"/>
      <w:r w:rsidR="00A343FE">
        <w:rPr>
          <w:sz w:val="24"/>
        </w:rPr>
        <w:t xml:space="preserve"> is </w:t>
      </w:r>
      <w:r w:rsidR="00E76E08">
        <w:rPr>
          <w:sz w:val="24"/>
        </w:rPr>
        <w:t>a formation of links between different AS numbers.</w:t>
      </w:r>
      <w:r w:rsidR="00F63431">
        <w:rPr>
          <w:sz w:val="24"/>
        </w:rPr>
        <w:t xml:space="preserve"> </w:t>
      </w:r>
      <w:proofErr w:type="spellStart"/>
      <w:r w:rsidR="00C51835">
        <w:rPr>
          <w:sz w:val="24"/>
        </w:rPr>
        <w:t>iBGP</w:t>
      </w:r>
      <w:proofErr w:type="spellEnd"/>
      <w:r w:rsidR="00C51835">
        <w:rPr>
          <w:sz w:val="24"/>
        </w:rPr>
        <w:t xml:space="preserve">, however, </w:t>
      </w:r>
      <w:r w:rsidR="00EB03A3">
        <w:rPr>
          <w:sz w:val="24"/>
        </w:rPr>
        <w:t xml:space="preserve">utilizes the same AS numbers to communicate between peers. </w:t>
      </w:r>
      <w:r w:rsidR="00813132">
        <w:rPr>
          <w:sz w:val="24"/>
        </w:rPr>
        <w:t xml:space="preserve">Although BGP is capable </w:t>
      </w:r>
      <w:r w:rsidR="006C0CD8">
        <w:rPr>
          <w:sz w:val="24"/>
        </w:rPr>
        <w:t xml:space="preserve">of routing IPv6 traffic, </w:t>
      </w:r>
      <w:r w:rsidR="00824917">
        <w:rPr>
          <w:sz w:val="24"/>
        </w:rPr>
        <w:t>the methodology to complete the IPv6 routing on the protocol differs from that of OSPF and EIGRP, where the user must enable the protocol on the interfaces.</w:t>
      </w:r>
      <w:r w:rsidR="001A51B5">
        <w:rPr>
          <w:sz w:val="24"/>
        </w:rPr>
        <w:t xml:space="preserve"> </w:t>
      </w:r>
      <w:proofErr w:type="spellStart"/>
      <w:r w:rsidR="001A51B5">
        <w:rPr>
          <w:sz w:val="24"/>
        </w:rPr>
        <w:t>eBGP</w:t>
      </w:r>
      <w:proofErr w:type="spellEnd"/>
      <w:r w:rsidR="001A51B5">
        <w:rPr>
          <w:sz w:val="24"/>
        </w:rPr>
        <w:t xml:space="preserve"> has </w:t>
      </w:r>
      <w:r w:rsidR="00844721">
        <w:rPr>
          <w:sz w:val="24"/>
        </w:rPr>
        <w:t xml:space="preserve">an administrative distance of 20 while </w:t>
      </w:r>
      <w:proofErr w:type="spellStart"/>
      <w:r w:rsidR="00844721">
        <w:rPr>
          <w:sz w:val="24"/>
        </w:rPr>
        <w:t>iBGP</w:t>
      </w:r>
      <w:proofErr w:type="spellEnd"/>
      <w:r w:rsidR="00844721">
        <w:rPr>
          <w:sz w:val="24"/>
        </w:rPr>
        <w:t xml:space="preserve"> utilizes an administrative distance of 200.</w:t>
      </w:r>
      <w:r w:rsidR="00824917">
        <w:rPr>
          <w:sz w:val="24"/>
        </w:rPr>
        <w:t xml:space="preserve"> </w:t>
      </w:r>
      <w:r w:rsidR="0090052B">
        <w:rPr>
          <w:sz w:val="24"/>
        </w:rPr>
        <w:t xml:space="preserve">Administrative distance (or AD) is </w:t>
      </w:r>
      <w:r w:rsidR="00794BF8">
        <w:rPr>
          <w:sz w:val="24"/>
        </w:rPr>
        <w:t xml:space="preserve">a unit that determines routing speed in protocols. The lower the AD, the faster the </w:t>
      </w:r>
      <w:r w:rsidR="00F406D3">
        <w:rPr>
          <w:sz w:val="24"/>
        </w:rPr>
        <w:t xml:space="preserve">route is. </w:t>
      </w:r>
      <w:r w:rsidR="00824917">
        <w:rPr>
          <w:sz w:val="24"/>
        </w:rPr>
        <w:t xml:space="preserve">BGP </w:t>
      </w:r>
      <w:r w:rsidR="00C523FB">
        <w:rPr>
          <w:sz w:val="24"/>
        </w:rPr>
        <w:t xml:space="preserve">uses the </w:t>
      </w:r>
      <w:r w:rsidR="00C523FB">
        <w:rPr>
          <w:i/>
          <w:sz w:val="24"/>
        </w:rPr>
        <w:t>Address-family</w:t>
      </w:r>
      <w:r w:rsidR="00C523FB">
        <w:rPr>
          <w:sz w:val="24"/>
        </w:rPr>
        <w:t xml:space="preserve"> commands to </w:t>
      </w:r>
      <w:r w:rsidR="007F536B">
        <w:rPr>
          <w:sz w:val="24"/>
        </w:rPr>
        <w:t>enable IPv6 routing.</w:t>
      </w:r>
    </w:p>
    <w:p w14:paraId="60A666E0" w14:textId="1B239F38" w:rsidR="00B47A58" w:rsidRDefault="007F536B" w:rsidP="0092332A">
      <w:pPr>
        <w:rPr>
          <w:sz w:val="24"/>
        </w:rPr>
      </w:pPr>
      <w:r>
        <w:rPr>
          <w:sz w:val="24"/>
        </w:rPr>
        <w:tab/>
      </w:r>
      <w:r w:rsidR="00EC6991" w:rsidRPr="00EC6991">
        <w:rPr>
          <w:sz w:val="24"/>
        </w:rPr>
        <w:t>The address-family in the BGP configuration allows you to define a specific behavior of BGP with regards to many supported Layer</w:t>
      </w:r>
      <w:r w:rsidR="003F66D2">
        <w:rPr>
          <w:sz w:val="24"/>
        </w:rPr>
        <w:t xml:space="preserve"> </w:t>
      </w:r>
      <w:r w:rsidR="00EC6991" w:rsidRPr="00EC6991">
        <w:rPr>
          <w:sz w:val="24"/>
        </w:rPr>
        <w:t>3 protocols</w:t>
      </w:r>
      <w:r w:rsidR="00EC6991">
        <w:rPr>
          <w:sz w:val="24"/>
        </w:rPr>
        <w:t xml:space="preserve"> like</w:t>
      </w:r>
      <w:r w:rsidR="003F66D2">
        <w:rPr>
          <w:sz w:val="24"/>
        </w:rPr>
        <w:t xml:space="preserve"> </w:t>
      </w:r>
      <w:r w:rsidR="00EC6991" w:rsidRPr="00EC6991">
        <w:rPr>
          <w:sz w:val="24"/>
        </w:rPr>
        <w:t>IPv4 networks for unicast</w:t>
      </w:r>
      <w:r w:rsidR="00EC6991">
        <w:rPr>
          <w:sz w:val="24"/>
        </w:rPr>
        <w:t xml:space="preserve">, </w:t>
      </w:r>
      <w:r w:rsidR="00EC6991" w:rsidRPr="00EC6991">
        <w:rPr>
          <w:sz w:val="24"/>
        </w:rPr>
        <w:t>IPv4 networks for multicast</w:t>
      </w:r>
      <w:r w:rsidR="00EC6991">
        <w:rPr>
          <w:sz w:val="24"/>
        </w:rPr>
        <w:t xml:space="preserve">, </w:t>
      </w:r>
      <w:r w:rsidR="00EC6991" w:rsidRPr="00EC6991">
        <w:rPr>
          <w:sz w:val="24"/>
        </w:rPr>
        <w:t>IPv6 networks for unicast</w:t>
      </w:r>
      <w:r w:rsidR="00EC6991">
        <w:rPr>
          <w:sz w:val="24"/>
        </w:rPr>
        <w:t xml:space="preserve">, </w:t>
      </w:r>
      <w:r w:rsidR="00EC6991" w:rsidRPr="00EC6991">
        <w:rPr>
          <w:sz w:val="24"/>
        </w:rPr>
        <w:t>IPv6 networks for multicast</w:t>
      </w:r>
      <w:r w:rsidR="003F66D2">
        <w:rPr>
          <w:sz w:val="24"/>
        </w:rPr>
        <w:t xml:space="preserve">. </w:t>
      </w:r>
      <w:r w:rsidR="003F66D2" w:rsidRPr="003F66D2">
        <w:rPr>
          <w:sz w:val="24"/>
        </w:rPr>
        <w:t xml:space="preserve">The BGP treats all these address families individually, as if it has been configured in a separate instance for each of them. These individual instances do not leak one into each other (even if they are of the same basic type). This way, </w:t>
      </w:r>
      <w:r w:rsidR="003F66D2">
        <w:rPr>
          <w:sz w:val="24"/>
        </w:rPr>
        <w:t>the user</w:t>
      </w:r>
      <w:r w:rsidR="003F66D2" w:rsidRPr="003F66D2">
        <w:rPr>
          <w:sz w:val="24"/>
        </w:rPr>
        <w:t xml:space="preserve"> can configure a single BGP process to maintain several databases of different networks.</w:t>
      </w:r>
      <w:r w:rsidR="001F57ED">
        <w:rPr>
          <w:sz w:val="24"/>
        </w:rPr>
        <w:t xml:space="preserve"> Redistributing </w:t>
      </w:r>
      <w:r w:rsidR="0058242C">
        <w:rPr>
          <w:sz w:val="24"/>
        </w:rPr>
        <w:t xml:space="preserve">various protocols </w:t>
      </w:r>
      <w:r w:rsidR="00B47A58">
        <w:rPr>
          <w:sz w:val="24"/>
        </w:rPr>
        <w:t>into BGP requires additional steps.</w:t>
      </w:r>
      <w:r w:rsidR="0092332A">
        <w:rPr>
          <w:sz w:val="24"/>
        </w:rPr>
        <w:t xml:space="preserve"> </w:t>
      </w:r>
      <w:r w:rsidR="00DD09B7">
        <w:rPr>
          <w:sz w:val="24"/>
        </w:rPr>
        <w:t>Redistribution of BGP</w:t>
      </w:r>
      <w:r w:rsidR="001F6AF2">
        <w:rPr>
          <w:sz w:val="24"/>
        </w:rPr>
        <w:t xml:space="preserve"> routes</w:t>
      </w:r>
      <w:r w:rsidR="00DD09B7">
        <w:rPr>
          <w:sz w:val="24"/>
        </w:rPr>
        <w:t xml:space="preserve"> is </w:t>
      </w:r>
      <w:r w:rsidR="001F6AF2">
        <w:rPr>
          <w:sz w:val="24"/>
        </w:rPr>
        <w:t>far more complicated than any other routing protoco</w:t>
      </w:r>
      <w:r w:rsidR="008F7F38">
        <w:rPr>
          <w:sz w:val="24"/>
        </w:rPr>
        <w:t xml:space="preserve">l, and it is possibly </w:t>
      </w:r>
      <w:r w:rsidR="00011604">
        <w:rPr>
          <w:sz w:val="24"/>
        </w:rPr>
        <w:t>because</w:t>
      </w:r>
      <w:r w:rsidR="00565032">
        <w:rPr>
          <w:sz w:val="24"/>
        </w:rPr>
        <w:t xml:space="preserve"> everything in BGP </w:t>
      </w:r>
      <w:r w:rsidR="00011604">
        <w:rPr>
          <w:sz w:val="24"/>
        </w:rPr>
        <w:t xml:space="preserve">must be manually set up. BGP, unlike other protocols like EIGRP and OSPF, </w:t>
      </w:r>
      <w:r w:rsidR="004B0523">
        <w:rPr>
          <w:sz w:val="24"/>
        </w:rPr>
        <w:t xml:space="preserve">does not </w:t>
      </w:r>
      <w:proofErr w:type="gramStart"/>
      <w:r w:rsidR="004B0523">
        <w:rPr>
          <w:sz w:val="24"/>
        </w:rPr>
        <w:t>make an assumption</w:t>
      </w:r>
      <w:proofErr w:type="gramEnd"/>
      <w:r w:rsidR="004B0523">
        <w:rPr>
          <w:sz w:val="24"/>
        </w:rPr>
        <w:t xml:space="preserve"> </w:t>
      </w:r>
      <w:r w:rsidR="00B712B6">
        <w:rPr>
          <w:sz w:val="24"/>
        </w:rPr>
        <w:t>while forming its routing table.</w:t>
      </w:r>
      <w:r w:rsidR="004B0523">
        <w:rPr>
          <w:sz w:val="24"/>
        </w:rPr>
        <w:t xml:space="preserve"> </w:t>
      </w:r>
      <w:r w:rsidR="00B712B6">
        <w:rPr>
          <w:sz w:val="24"/>
        </w:rPr>
        <w:t xml:space="preserve">In this instance, </w:t>
      </w:r>
      <w:r w:rsidR="004C0790">
        <w:rPr>
          <w:sz w:val="24"/>
        </w:rPr>
        <w:t xml:space="preserve">we would redistribute OSPF and EIGRP into BGP. </w:t>
      </w:r>
    </w:p>
    <w:p w14:paraId="409FE89B" w14:textId="1E69D6DE" w:rsidR="0092332A" w:rsidRPr="00C523FB" w:rsidRDefault="0092332A" w:rsidP="0092332A">
      <w:pPr>
        <w:rPr>
          <w:sz w:val="24"/>
        </w:rPr>
      </w:pPr>
      <w:r>
        <w:rPr>
          <w:sz w:val="24"/>
        </w:rPr>
        <w:lastRenderedPageBreak/>
        <w:tab/>
      </w:r>
      <w:r w:rsidR="00B53A0E">
        <w:rPr>
          <w:sz w:val="24"/>
        </w:rPr>
        <w:t xml:space="preserve">We would need to change some EIGRP metric while redistributing it into EIGRP. </w:t>
      </w:r>
      <w:r w:rsidR="00941131">
        <w:rPr>
          <w:sz w:val="24"/>
        </w:rPr>
        <w:t>EIGRP and BGP ar</w:t>
      </w:r>
      <w:r w:rsidR="00CE67DD">
        <w:rPr>
          <w:sz w:val="24"/>
        </w:rPr>
        <w:t>e</w:t>
      </w:r>
      <w:r w:rsidR="00941131">
        <w:rPr>
          <w:sz w:val="24"/>
        </w:rPr>
        <w:t xml:space="preserve"> exterior gateway protocols</w:t>
      </w:r>
      <w:r w:rsidR="00CE67DD">
        <w:rPr>
          <w:sz w:val="24"/>
        </w:rPr>
        <w:t xml:space="preserve">. EIGRP needs to change the metrics </w:t>
      </w:r>
      <w:r w:rsidR="006468F2">
        <w:rPr>
          <w:sz w:val="24"/>
        </w:rPr>
        <w:t>to redistribute its routes to another exterior gateway protocol.</w:t>
      </w:r>
      <w:r w:rsidR="00A20959">
        <w:rPr>
          <w:sz w:val="24"/>
        </w:rPr>
        <w:t xml:space="preserve"> Unlike EIGRP-BGP redistribution, </w:t>
      </w:r>
      <w:r w:rsidR="007041E3">
        <w:rPr>
          <w:sz w:val="24"/>
        </w:rPr>
        <w:t>OSPF-BGP redistribution happens with a simple “redistribute” command</w:t>
      </w:r>
      <w:r w:rsidR="00BC0FA8">
        <w:rPr>
          <w:sz w:val="24"/>
        </w:rPr>
        <w:t xml:space="preserve"> in the protocol</w:t>
      </w:r>
      <w:r w:rsidR="00360E85">
        <w:rPr>
          <w:sz w:val="24"/>
        </w:rPr>
        <w:t>’s</w:t>
      </w:r>
      <w:r w:rsidR="00BC0FA8">
        <w:rPr>
          <w:sz w:val="24"/>
        </w:rPr>
        <w:t xml:space="preserve"> configs. There, however, is a special command</w:t>
      </w:r>
      <w:r w:rsidR="00360E85">
        <w:rPr>
          <w:sz w:val="24"/>
        </w:rPr>
        <w:t xml:space="preserve">, which is explained further </w:t>
      </w:r>
      <w:r w:rsidR="00A14C47">
        <w:rPr>
          <w:sz w:val="24"/>
        </w:rPr>
        <w:t xml:space="preserve">in the report, </w:t>
      </w:r>
      <w:r w:rsidR="00BC0FA8">
        <w:rPr>
          <w:sz w:val="24"/>
        </w:rPr>
        <w:t xml:space="preserve">that we would need to perform in order to </w:t>
      </w:r>
      <w:r w:rsidR="00360E85">
        <w:rPr>
          <w:sz w:val="24"/>
        </w:rPr>
        <w:t xml:space="preserve">redistribute external OSPF routes through BGP. </w:t>
      </w:r>
    </w:p>
    <w:p w14:paraId="74C5B160" w14:textId="1E61EE53" w:rsidR="00F82649" w:rsidRDefault="000C1B45" w:rsidP="002C1318">
      <w:pPr>
        <w:pStyle w:val="Title"/>
        <w:rPr>
          <w:sz w:val="36"/>
        </w:rPr>
      </w:pPr>
      <w:r>
        <w:rPr>
          <w:sz w:val="36"/>
        </w:rPr>
        <w:t>Lab Summary</w:t>
      </w:r>
    </w:p>
    <w:p w14:paraId="407858A3" w14:textId="105AB801" w:rsidR="00530A1A" w:rsidRPr="00062B1B" w:rsidRDefault="002C1318" w:rsidP="00A646DB">
      <w:pPr>
        <w:rPr>
          <w:sz w:val="24"/>
        </w:rPr>
      </w:pPr>
      <w:r>
        <w:rPr>
          <w:sz w:val="24"/>
        </w:rPr>
        <w:tab/>
      </w:r>
      <w:r w:rsidR="00C5144E">
        <w:rPr>
          <w:sz w:val="24"/>
        </w:rPr>
        <w:t xml:space="preserve">We </w:t>
      </w:r>
      <w:r w:rsidR="000320B5">
        <w:rPr>
          <w:sz w:val="24"/>
        </w:rPr>
        <w:t xml:space="preserve">were given a topology by our instructor and we began by replicating it on our </w:t>
      </w:r>
      <w:r w:rsidR="00D71741">
        <w:rPr>
          <w:sz w:val="24"/>
        </w:rPr>
        <w:t xml:space="preserve">rack. After assigning each node an IP address, we started configuring </w:t>
      </w:r>
      <w:r w:rsidR="00A14C47">
        <w:rPr>
          <w:sz w:val="24"/>
        </w:rPr>
        <w:t>BGP</w:t>
      </w:r>
      <w:r w:rsidR="00EB7456">
        <w:rPr>
          <w:sz w:val="24"/>
        </w:rPr>
        <w:t>.</w:t>
      </w:r>
      <w:r w:rsidR="008A46F4">
        <w:rPr>
          <w:sz w:val="24"/>
        </w:rPr>
        <w:t xml:space="preserve"> The routers that were operating </w:t>
      </w:r>
      <w:proofErr w:type="spellStart"/>
      <w:r w:rsidR="008A46F4">
        <w:rPr>
          <w:sz w:val="24"/>
        </w:rPr>
        <w:t>iBGP</w:t>
      </w:r>
      <w:proofErr w:type="spellEnd"/>
      <w:r w:rsidR="008A46F4">
        <w:rPr>
          <w:sz w:val="24"/>
        </w:rPr>
        <w:t xml:space="preserve">, were also supposed to </w:t>
      </w:r>
      <w:r w:rsidR="002113D5">
        <w:rPr>
          <w:sz w:val="24"/>
        </w:rPr>
        <w:t xml:space="preserve">operate on OSPF area 0. Our instructor demanded to have the IBGP routers to run OSPF to </w:t>
      </w:r>
      <w:r w:rsidR="00C96C1E">
        <w:rPr>
          <w:sz w:val="24"/>
        </w:rPr>
        <w:t xml:space="preserve">exhibit the differences in the two protocols’ </w:t>
      </w:r>
      <w:r w:rsidR="00FA48A4">
        <w:rPr>
          <w:sz w:val="24"/>
        </w:rPr>
        <w:t>administrative distance using the routing table.</w:t>
      </w:r>
      <w:r w:rsidR="00EB7456">
        <w:rPr>
          <w:sz w:val="24"/>
        </w:rPr>
        <w:t xml:space="preserve"> After that was done, we </w:t>
      </w:r>
      <w:r w:rsidR="00AD5114">
        <w:rPr>
          <w:sz w:val="24"/>
        </w:rPr>
        <w:t>configured</w:t>
      </w:r>
      <w:r w:rsidR="006D3624">
        <w:rPr>
          <w:sz w:val="24"/>
        </w:rPr>
        <w:t xml:space="preserve"> we executed EIGRP and OSPF on their </w:t>
      </w:r>
      <w:r w:rsidR="00D8668F">
        <w:rPr>
          <w:sz w:val="24"/>
        </w:rPr>
        <w:t>respective router to form neighbor adjacencies</w:t>
      </w:r>
      <w:r w:rsidR="00F02021">
        <w:rPr>
          <w:sz w:val="24"/>
        </w:rPr>
        <w:t>.</w:t>
      </w:r>
      <w:r w:rsidR="00EC21A4">
        <w:rPr>
          <w:sz w:val="24"/>
        </w:rPr>
        <w:t xml:space="preserve"> The last step in this process was to redistribute all the protocols into BGP. We used a few BGP specific commands to </w:t>
      </w:r>
      <w:r w:rsidR="0071188B">
        <w:rPr>
          <w:sz w:val="24"/>
        </w:rPr>
        <w:t>complete the redistribution process.</w:t>
      </w:r>
      <w:r w:rsidR="00F02021">
        <w:rPr>
          <w:sz w:val="24"/>
        </w:rPr>
        <w:t xml:space="preserve"> </w:t>
      </w:r>
      <w:r w:rsidR="009E5CC1">
        <w:rPr>
          <w:sz w:val="24"/>
        </w:rPr>
        <w:t xml:space="preserve">We, later, ensured that all the nodes could </w:t>
      </w:r>
      <w:r w:rsidR="00B45565">
        <w:rPr>
          <w:sz w:val="24"/>
        </w:rPr>
        <w:t xml:space="preserve">exchange ICMP packets with each other. That marked the ending of the first part of the lab. </w:t>
      </w:r>
      <w:r w:rsidR="00A646DB">
        <w:rPr>
          <w:sz w:val="24"/>
        </w:rPr>
        <w:t>Then, we did the entire process over again on IPv6.</w:t>
      </w:r>
    </w:p>
    <w:p w14:paraId="4AF8BC58" w14:textId="4DD54CFD" w:rsidR="009A77C1" w:rsidRDefault="009A77C1" w:rsidP="009008FA">
      <w:pPr>
        <w:pStyle w:val="Title"/>
        <w:ind w:left="3600"/>
        <w:rPr>
          <w:sz w:val="36"/>
        </w:rPr>
      </w:pPr>
      <w:r>
        <w:rPr>
          <w:sz w:val="36"/>
        </w:rPr>
        <w:t>Topology and IP Address table</w:t>
      </w:r>
    </w:p>
    <w:p w14:paraId="0216F55E" w14:textId="5BB6C5D9" w:rsidR="000C1B45" w:rsidRPr="000C1B45" w:rsidRDefault="001952A1" w:rsidP="000C1B45"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76C115DA" wp14:editId="63A9E2FC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448300" cy="3836670"/>
            <wp:effectExtent l="0" t="0" r="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ology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E5116" w14:textId="70111DF2" w:rsidR="009A77C1" w:rsidRDefault="009A77C1" w:rsidP="009A77C1">
      <w:pPr>
        <w:rPr>
          <w:sz w:val="24"/>
        </w:rPr>
      </w:pPr>
    </w:p>
    <w:p w14:paraId="58BDDCA6" w14:textId="2211304F" w:rsidR="00F56A26" w:rsidRDefault="00FB6713" w:rsidP="002C277C">
      <w:pPr>
        <w:pStyle w:val="Heading2"/>
        <w:jc w:val="right"/>
        <w:rPr>
          <w:sz w:val="36"/>
        </w:rPr>
      </w:pPr>
      <w:r>
        <w:rPr>
          <w:sz w:val="36"/>
        </w:rPr>
        <w:lastRenderedPageBreak/>
        <w:t>procedure</w:t>
      </w:r>
      <w:r w:rsidR="00A5242C">
        <w:rPr>
          <w:sz w:val="36"/>
        </w:rPr>
        <w:t xml:space="preserve"> and results</w:t>
      </w:r>
    </w:p>
    <w:p w14:paraId="3E0AEC80" w14:textId="79BCA5F9" w:rsidR="008C2FCB" w:rsidRDefault="008B39CE" w:rsidP="008B39CE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1: -</w:t>
      </w:r>
    </w:p>
    <w:p w14:paraId="609BB591" w14:textId="20D1B637" w:rsidR="00714A1D" w:rsidRDefault="008B39CE" w:rsidP="00714A1D">
      <w:pPr>
        <w:rPr>
          <w:sz w:val="24"/>
          <w:szCs w:val="24"/>
        </w:rPr>
      </w:pPr>
      <w:r>
        <w:tab/>
      </w:r>
      <w:r w:rsidR="00117095">
        <w:rPr>
          <w:sz w:val="24"/>
          <w:szCs w:val="24"/>
        </w:rPr>
        <w:t>Replicate the topology and c</w:t>
      </w:r>
      <w:r>
        <w:rPr>
          <w:sz w:val="24"/>
          <w:szCs w:val="24"/>
        </w:rPr>
        <w:t xml:space="preserve">onfigure IP and IPv6 addresses </w:t>
      </w:r>
      <w:r w:rsidR="00117095">
        <w:rPr>
          <w:sz w:val="24"/>
          <w:szCs w:val="24"/>
        </w:rPr>
        <w:t>as exhibited in the</w:t>
      </w:r>
      <w:r w:rsidR="00E62DD1">
        <w:rPr>
          <w:sz w:val="24"/>
          <w:szCs w:val="24"/>
        </w:rPr>
        <w:t xml:space="preserve"> image</w:t>
      </w:r>
      <w:r w:rsidR="00694D8D">
        <w:rPr>
          <w:sz w:val="24"/>
          <w:szCs w:val="24"/>
        </w:rPr>
        <w:t>.</w:t>
      </w:r>
    </w:p>
    <w:p w14:paraId="35CB7422" w14:textId="7907725B" w:rsidR="00694D8D" w:rsidRDefault="00BF44BB" w:rsidP="00BF44BB">
      <w:pPr>
        <w:pStyle w:val="Heading2"/>
        <w:ind w:left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94D8D">
        <w:rPr>
          <w:sz w:val="32"/>
          <w:szCs w:val="32"/>
        </w:rPr>
        <w:t>Step 2: -</w:t>
      </w:r>
    </w:p>
    <w:p w14:paraId="71962853" w14:textId="68BD6954" w:rsidR="00694D8D" w:rsidRDefault="00694D8D" w:rsidP="00694D8D">
      <w:pPr>
        <w:rPr>
          <w:rFonts w:cstheme="minorHAnsi"/>
          <w:sz w:val="24"/>
          <w:szCs w:val="24"/>
        </w:rPr>
      </w:pPr>
      <w:r>
        <w:tab/>
      </w:r>
      <w:r w:rsidR="00EF45CC">
        <w:rPr>
          <w:sz w:val="24"/>
          <w:szCs w:val="24"/>
        </w:rPr>
        <w:t xml:space="preserve">Begin by configuring </w:t>
      </w:r>
      <w:r w:rsidR="00D16134">
        <w:rPr>
          <w:sz w:val="24"/>
          <w:szCs w:val="24"/>
        </w:rPr>
        <w:t>IBGP, which will run across AS number 1</w:t>
      </w:r>
      <w:r w:rsidR="00D1544C">
        <w:rPr>
          <w:sz w:val="24"/>
          <w:szCs w:val="24"/>
        </w:rPr>
        <w:t xml:space="preserve">: </w:t>
      </w:r>
      <w:r w:rsidR="00D1544C" w:rsidRPr="00BE25F0">
        <w:rPr>
          <w:rFonts w:ascii="Courier New" w:hAnsi="Courier New" w:cs="Courier New"/>
          <w:sz w:val="24"/>
          <w:szCs w:val="24"/>
          <w:highlight w:val="yellow"/>
        </w:rPr>
        <w:t xml:space="preserve">router </w:t>
      </w:r>
      <w:proofErr w:type="spellStart"/>
      <w:r w:rsidR="00D1544C" w:rsidRPr="00BE25F0">
        <w:rPr>
          <w:rFonts w:ascii="Courier New" w:hAnsi="Courier New" w:cs="Courier New"/>
          <w:sz w:val="24"/>
          <w:szCs w:val="24"/>
          <w:highlight w:val="yellow"/>
        </w:rPr>
        <w:t>bgp</w:t>
      </w:r>
      <w:proofErr w:type="spellEnd"/>
      <w:r w:rsidR="00D1544C" w:rsidRPr="00BE25F0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="002D48BA" w:rsidRPr="00BE25F0">
        <w:rPr>
          <w:rFonts w:ascii="Courier New" w:hAnsi="Courier New" w:cs="Courier New"/>
          <w:i/>
          <w:iCs/>
          <w:sz w:val="24"/>
          <w:szCs w:val="24"/>
          <w:highlight w:val="yellow"/>
        </w:rPr>
        <w:t>{AS number</w:t>
      </w:r>
      <w:r w:rsidR="00BE25F0" w:rsidRPr="00BE25F0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 (which is 1 in this case)}</w:t>
      </w:r>
      <w:r w:rsidR="00D16134">
        <w:rPr>
          <w:sz w:val="24"/>
          <w:szCs w:val="24"/>
        </w:rPr>
        <w:t xml:space="preserve">. </w:t>
      </w:r>
      <w:r w:rsidR="00C71262">
        <w:rPr>
          <w:sz w:val="24"/>
          <w:szCs w:val="24"/>
        </w:rPr>
        <w:t xml:space="preserve">Unlike other protocols, BGP requires the user to manually feed </w:t>
      </w:r>
      <w:r w:rsidR="004B360E">
        <w:rPr>
          <w:sz w:val="24"/>
          <w:szCs w:val="24"/>
        </w:rPr>
        <w:t>the IP address of the next hop</w:t>
      </w:r>
      <w:r w:rsidR="00357868">
        <w:rPr>
          <w:sz w:val="24"/>
          <w:szCs w:val="24"/>
        </w:rPr>
        <w:t xml:space="preserve"> in the BGP configuration process. </w:t>
      </w:r>
      <w:r w:rsidR="006D1DF3">
        <w:rPr>
          <w:sz w:val="24"/>
          <w:szCs w:val="24"/>
        </w:rPr>
        <w:t xml:space="preserve">To execute that process, the user must </w:t>
      </w:r>
      <w:r w:rsidR="008710DA">
        <w:rPr>
          <w:sz w:val="24"/>
          <w:szCs w:val="24"/>
        </w:rPr>
        <w:t>use the command:</w:t>
      </w:r>
      <w:r w:rsidR="00BF44BB">
        <w:rPr>
          <w:sz w:val="24"/>
          <w:szCs w:val="24"/>
        </w:rPr>
        <w:t xml:space="preserve"> </w:t>
      </w:r>
      <w:r w:rsidR="00BF44BB" w:rsidRPr="008B55E6">
        <w:rPr>
          <w:rFonts w:ascii="Courier New" w:hAnsi="Courier New" w:cs="Courier New"/>
          <w:sz w:val="24"/>
          <w:szCs w:val="24"/>
          <w:highlight w:val="yellow"/>
        </w:rPr>
        <w:t xml:space="preserve">neighbor </w:t>
      </w:r>
      <w:r w:rsidR="00BF44BB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>{neighbor</w:t>
      </w:r>
      <w:r w:rsidR="00E358A4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’s </w:t>
      </w:r>
      <w:r w:rsidR="00BF44BB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>(or next hop</w:t>
      </w:r>
      <w:r w:rsidR="00E358A4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>’s) IP address</w:t>
      </w:r>
      <w:r w:rsidR="00E12840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} </w:t>
      </w:r>
      <w:r w:rsidR="00E12840" w:rsidRPr="008B55E6">
        <w:rPr>
          <w:rFonts w:ascii="Courier New" w:hAnsi="Courier New" w:cs="Courier New"/>
          <w:sz w:val="24"/>
          <w:szCs w:val="24"/>
          <w:highlight w:val="yellow"/>
        </w:rPr>
        <w:t xml:space="preserve">remote-as </w:t>
      </w:r>
      <w:r w:rsidR="00142EAB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>{next hop’s AS number</w:t>
      </w:r>
      <w:r w:rsidR="008B55E6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 (which, in this case, is 1)</w:t>
      </w:r>
      <w:r w:rsidR="00142EAB" w:rsidRPr="008B55E6">
        <w:rPr>
          <w:rFonts w:ascii="Courier New" w:hAnsi="Courier New" w:cs="Courier New"/>
          <w:i/>
          <w:iCs/>
          <w:sz w:val="24"/>
          <w:szCs w:val="24"/>
          <w:highlight w:val="yellow"/>
        </w:rPr>
        <w:t>}</w:t>
      </w:r>
      <w:r w:rsidR="00E52E9D">
        <w:rPr>
          <w:rFonts w:cstheme="minorHAnsi"/>
          <w:sz w:val="24"/>
          <w:szCs w:val="24"/>
        </w:rPr>
        <w:t xml:space="preserve">. </w:t>
      </w:r>
      <w:r w:rsidR="00363AC0">
        <w:rPr>
          <w:rFonts w:cstheme="minorHAnsi"/>
          <w:sz w:val="24"/>
          <w:szCs w:val="24"/>
        </w:rPr>
        <w:t xml:space="preserve">Apart from configuring the neighbor’s IP address in the BGP </w:t>
      </w:r>
      <w:r w:rsidR="00FB39DF">
        <w:rPr>
          <w:rFonts w:cstheme="minorHAnsi"/>
          <w:sz w:val="24"/>
          <w:szCs w:val="24"/>
        </w:rPr>
        <w:t xml:space="preserve">linking process, the user must also configure </w:t>
      </w:r>
      <w:r w:rsidR="0077284A">
        <w:rPr>
          <w:rFonts w:cstheme="minorHAnsi"/>
          <w:sz w:val="24"/>
          <w:szCs w:val="24"/>
        </w:rPr>
        <w:t xml:space="preserve">all of </w:t>
      </w:r>
      <w:r w:rsidR="00FA3D46">
        <w:rPr>
          <w:rFonts w:cstheme="minorHAnsi"/>
          <w:sz w:val="24"/>
          <w:szCs w:val="24"/>
        </w:rPr>
        <w:t>router’s</w:t>
      </w:r>
      <w:r w:rsidR="0077284A">
        <w:rPr>
          <w:rFonts w:cstheme="minorHAnsi"/>
          <w:sz w:val="24"/>
          <w:szCs w:val="24"/>
        </w:rPr>
        <w:t xml:space="preserve"> connected</w:t>
      </w:r>
      <w:r w:rsidR="00FA3D46">
        <w:rPr>
          <w:rFonts w:cstheme="minorHAnsi"/>
          <w:sz w:val="24"/>
          <w:szCs w:val="24"/>
        </w:rPr>
        <w:t xml:space="preserve"> networks to be advertised by using the </w:t>
      </w:r>
      <w:r w:rsidR="00D231AB" w:rsidRPr="00993FFA">
        <w:rPr>
          <w:rFonts w:ascii="Courier New" w:hAnsi="Courier New" w:cs="Courier New"/>
          <w:sz w:val="24"/>
          <w:szCs w:val="24"/>
          <w:highlight w:val="yellow"/>
        </w:rPr>
        <w:t xml:space="preserve">network </w:t>
      </w:r>
      <w:r w:rsidR="00911795" w:rsidRPr="00993FFA">
        <w:rPr>
          <w:rFonts w:ascii="Courier New" w:hAnsi="Courier New" w:cs="Courier New"/>
          <w:i/>
          <w:iCs/>
          <w:sz w:val="24"/>
          <w:szCs w:val="24"/>
          <w:highlight w:val="yellow"/>
        </w:rPr>
        <w:t>{network address} netmask {subnet}</w:t>
      </w:r>
      <w:r w:rsidR="00993FFA">
        <w:rPr>
          <w:rFonts w:cstheme="minorHAnsi"/>
          <w:sz w:val="24"/>
          <w:szCs w:val="24"/>
        </w:rPr>
        <w:t xml:space="preserve">. </w:t>
      </w:r>
      <w:r w:rsidR="001A2507">
        <w:rPr>
          <w:rFonts w:cstheme="minorHAnsi"/>
          <w:sz w:val="24"/>
          <w:szCs w:val="24"/>
        </w:rPr>
        <w:t>Implement this step on R1, R2 and R3.</w:t>
      </w:r>
    </w:p>
    <w:p w14:paraId="19475A55" w14:textId="13472FD6" w:rsidR="004F59F8" w:rsidRDefault="004F59F8" w:rsidP="004F59F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3: -</w:t>
      </w:r>
    </w:p>
    <w:p w14:paraId="2D02E2B6" w14:textId="47B31400" w:rsidR="004F59F8" w:rsidRDefault="008648B1" w:rsidP="00252A67">
      <w:pPr>
        <w:ind w:left="0" w:firstLine="72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R1, R2 and R3 would already be exchanging routing information </w:t>
      </w:r>
      <w:r w:rsidR="004445E2">
        <w:rPr>
          <w:sz w:val="24"/>
          <w:szCs w:val="24"/>
        </w:rPr>
        <w:t xml:space="preserve">using </w:t>
      </w:r>
      <w:proofErr w:type="spellStart"/>
      <w:r w:rsidR="004445E2">
        <w:rPr>
          <w:sz w:val="24"/>
          <w:szCs w:val="24"/>
        </w:rPr>
        <w:t>iBGP</w:t>
      </w:r>
      <w:proofErr w:type="spellEnd"/>
      <w:r w:rsidR="00252A67">
        <w:rPr>
          <w:sz w:val="24"/>
          <w:szCs w:val="24"/>
        </w:rPr>
        <w:t xml:space="preserve">. </w:t>
      </w:r>
      <w:r w:rsidR="00F2338A">
        <w:rPr>
          <w:sz w:val="24"/>
          <w:szCs w:val="24"/>
        </w:rPr>
        <w:t xml:space="preserve">The next step is to configure the routers to exchange routing tables on OSPF area 0. </w:t>
      </w:r>
      <w:r w:rsidR="001F3E9B">
        <w:rPr>
          <w:sz w:val="24"/>
          <w:szCs w:val="24"/>
        </w:rPr>
        <w:t xml:space="preserve">The user must </w:t>
      </w:r>
      <w:r w:rsidR="004A2A37">
        <w:rPr>
          <w:sz w:val="24"/>
          <w:szCs w:val="24"/>
        </w:rPr>
        <w:t xml:space="preserve">enter OSPF router config mode by entering the </w:t>
      </w:r>
      <w:r w:rsidR="008774AB" w:rsidRPr="00937B5C">
        <w:rPr>
          <w:rFonts w:ascii="Courier New" w:hAnsi="Courier New" w:cs="Courier New"/>
          <w:sz w:val="24"/>
          <w:szCs w:val="24"/>
          <w:highlight w:val="yellow"/>
        </w:rPr>
        <w:t xml:space="preserve">router </w:t>
      </w:r>
      <w:proofErr w:type="spellStart"/>
      <w:r w:rsidR="008774AB" w:rsidRPr="00937B5C">
        <w:rPr>
          <w:rFonts w:ascii="Courier New" w:hAnsi="Courier New" w:cs="Courier New"/>
          <w:sz w:val="24"/>
          <w:szCs w:val="24"/>
          <w:highlight w:val="yellow"/>
        </w:rPr>
        <w:t>ospf</w:t>
      </w:r>
      <w:proofErr w:type="spellEnd"/>
      <w:r w:rsidR="008774AB" w:rsidRPr="00937B5C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="008774AB" w:rsidRPr="00937B5C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{OSPF </w:t>
      </w:r>
      <w:r w:rsidR="00937B5C" w:rsidRPr="00937B5C">
        <w:rPr>
          <w:rFonts w:ascii="Courier New" w:hAnsi="Courier New" w:cs="Courier New"/>
          <w:i/>
          <w:iCs/>
          <w:sz w:val="24"/>
          <w:szCs w:val="24"/>
          <w:highlight w:val="yellow"/>
        </w:rPr>
        <w:t>process ID}</w:t>
      </w:r>
      <w:r w:rsidR="00937B5C">
        <w:rPr>
          <w:rFonts w:cstheme="minorHAnsi"/>
          <w:sz w:val="24"/>
          <w:szCs w:val="24"/>
        </w:rPr>
        <w:t xml:space="preserve"> command. </w:t>
      </w:r>
      <w:r w:rsidR="001B3774">
        <w:rPr>
          <w:rFonts w:cstheme="minorHAnsi"/>
          <w:sz w:val="24"/>
          <w:szCs w:val="24"/>
        </w:rPr>
        <w:t xml:space="preserve">In the router-config mode, the user must </w:t>
      </w:r>
      <w:r w:rsidR="00E256ED">
        <w:rPr>
          <w:rFonts w:cstheme="minorHAnsi"/>
          <w:sz w:val="24"/>
          <w:szCs w:val="24"/>
        </w:rPr>
        <w:t xml:space="preserve">enter the network statements by using the </w:t>
      </w:r>
      <w:r w:rsidR="00E256ED" w:rsidRPr="00D5457C">
        <w:rPr>
          <w:rFonts w:ascii="Courier New" w:hAnsi="Courier New" w:cs="Courier New"/>
          <w:sz w:val="24"/>
          <w:szCs w:val="24"/>
          <w:highlight w:val="yellow"/>
        </w:rPr>
        <w:t xml:space="preserve">network </w:t>
      </w:r>
      <w:r w:rsidR="0037790D" w:rsidRPr="00D5457C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{network address} {wildcard bits} </w:t>
      </w:r>
      <w:r w:rsidR="0037790D" w:rsidRPr="00D5457C">
        <w:rPr>
          <w:rFonts w:ascii="Courier New" w:hAnsi="Courier New" w:cs="Courier New"/>
          <w:sz w:val="24"/>
          <w:szCs w:val="24"/>
          <w:highlight w:val="yellow"/>
        </w:rPr>
        <w:t xml:space="preserve">area </w:t>
      </w:r>
      <w:r w:rsidR="0037790D" w:rsidRPr="00D5457C">
        <w:rPr>
          <w:rFonts w:ascii="Courier New" w:hAnsi="Courier New" w:cs="Courier New"/>
          <w:i/>
          <w:iCs/>
          <w:sz w:val="24"/>
          <w:szCs w:val="24"/>
          <w:highlight w:val="yellow"/>
        </w:rPr>
        <w:t>{area-id (which is 0 in this case}</w:t>
      </w:r>
      <w:r w:rsidR="00D5457C">
        <w:rPr>
          <w:rFonts w:cstheme="minorHAnsi"/>
          <w:sz w:val="24"/>
          <w:szCs w:val="24"/>
        </w:rPr>
        <w:t xml:space="preserve"> command.</w:t>
      </w:r>
      <w:r w:rsidR="006B1E6C">
        <w:rPr>
          <w:rFonts w:cstheme="minorHAnsi"/>
          <w:sz w:val="24"/>
          <w:szCs w:val="24"/>
        </w:rPr>
        <w:t xml:space="preserve"> </w:t>
      </w:r>
    </w:p>
    <w:p w14:paraId="3C1314D9" w14:textId="5F31E215" w:rsidR="00377E5B" w:rsidRDefault="00377E5B" w:rsidP="00377E5B">
      <w:pPr>
        <w:pStyle w:val="Heading2"/>
        <w:rPr>
          <w:sz w:val="32"/>
          <w:szCs w:val="32"/>
        </w:rPr>
      </w:pPr>
      <w:r>
        <w:t xml:space="preserve"> </w:t>
      </w:r>
      <w:r>
        <w:rPr>
          <w:sz w:val="32"/>
          <w:szCs w:val="32"/>
        </w:rPr>
        <w:t>Step 4: -</w:t>
      </w:r>
    </w:p>
    <w:p w14:paraId="3A9DB2F5" w14:textId="297B805C" w:rsidR="00670298" w:rsidRDefault="00377E5B" w:rsidP="00670298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ab/>
      </w:r>
      <w:r w:rsidR="00487AAE">
        <w:rPr>
          <w:sz w:val="24"/>
          <w:szCs w:val="24"/>
        </w:rPr>
        <w:t xml:space="preserve">Now that OSPF and IBGP area operating on the routers, it is time to redistribute the protocols into one another. </w:t>
      </w:r>
      <w:r w:rsidR="00BE25F0">
        <w:rPr>
          <w:sz w:val="24"/>
          <w:szCs w:val="24"/>
        </w:rPr>
        <w:t xml:space="preserve">In the </w:t>
      </w:r>
      <w:r w:rsidR="00C4066C">
        <w:rPr>
          <w:sz w:val="24"/>
          <w:szCs w:val="24"/>
        </w:rPr>
        <w:t xml:space="preserve">BGP router-config mode, enter the command, </w:t>
      </w:r>
      <w:r w:rsidR="00C4066C" w:rsidRPr="001167C5">
        <w:rPr>
          <w:rFonts w:ascii="Courier New" w:hAnsi="Courier New" w:cs="Courier New"/>
          <w:sz w:val="24"/>
          <w:szCs w:val="24"/>
          <w:highlight w:val="yellow"/>
        </w:rPr>
        <w:t xml:space="preserve">redistribute </w:t>
      </w:r>
      <w:r w:rsidR="00A847D6" w:rsidRPr="001167C5">
        <w:rPr>
          <w:rFonts w:ascii="Courier New" w:hAnsi="Courier New" w:cs="Courier New"/>
          <w:sz w:val="24"/>
          <w:szCs w:val="24"/>
          <w:highlight w:val="yellow"/>
        </w:rPr>
        <w:t xml:space="preserve">OSPF </w:t>
      </w:r>
      <w:r w:rsidR="00A847D6" w:rsidRPr="001167C5">
        <w:rPr>
          <w:rFonts w:ascii="Courier New" w:hAnsi="Courier New" w:cs="Courier New"/>
          <w:i/>
          <w:iCs/>
          <w:sz w:val="24"/>
          <w:szCs w:val="24"/>
          <w:highlight w:val="yellow"/>
        </w:rPr>
        <w:t>{OSPF process ID}</w:t>
      </w:r>
      <w:r w:rsidR="00A847D6">
        <w:rPr>
          <w:rFonts w:cstheme="minorHAnsi"/>
          <w:sz w:val="24"/>
          <w:szCs w:val="24"/>
        </w:rPr>
        <w:t xml:space="preserve"> and in the OSPF </w:t>
      </w:r>
      <w:r w:rsidR="000D6F08">
        <w:rPr>
          <w:rFonts w:cstheme="minorHAnsi"/>
          <w:sz w:val="24"/>
          <w:szCs w:val="24"/>
        </w:rPr>
        <w:t xml:space="preserve">router config, type in </w:t>
      </w:r>
      <w:r w:rsidR="000D6F08" w:rsidRPr="001167C5">
        <w:rPr>
          <w:rFonts w:ascii="Courier New" w:hAnsi="Courier New" w:cs="Courier New"/>
          <w:sz w:val="24"/>
          <w:szCs w:val="24"/>
          <w:highlight w:val="yellow"/>
        </w:rPr>
        <w:t xml:space="preserve">redistribute BGP </w:t>
      </w:r>
      <w:r w:rsidR="000D6F08" w:rsidRPr="001167C5">
        <w:rPr>
          <w:rFonts w:ascii="Courier New" w:hAnsi="Courier New" w:cs="Courier New"/>
          <w:i/>
          <w:iCs/>
          <w:sz w:val="24"/>
          <w:szCs w:val="24"/>
          <w:highlight w:val="yellow"/>
        </w:rPr>
        <w:t>{AS number</w:t>
      </w:r>
      <w:r w:rsidR="001167C5" w:rsidRPr="001167C5">
        <w:rPr>
          <w:rFonts w:ascii="Courier New" w:hAnsi="Courier New" w:cs="Courier New"/>
          <w:i/>
          <w:iCs/>
          <w:sz w:val="24"/>
          <w:szCs w:val="24"/>
          <w:highlight w:val="yellow"/>
        </w:rPr>
        <w:t>}</w:t>
      </w:r>
      <w:r w:rsidR="00716040">
        <w:rPr>
          <w:rFonts w:asciiTheme="majorHAnsi" w:hAnsiTheme="majorHAnsi" w:cstheme="majorHAnsi"/>
          <w:sz w:val="24"/>
          <w:szCs w:val="24"/>
        </w:rPr>
        <w:t>.</w:t>
      </w:r>
      <w:r w:rsidR="001167C5">
        <w:rPr>
          <w:rFonts w:cstheme="minorHAnsi"/>
          <w:sz w:val="24"/>
          <w:szCs w:val="24"/>
        </w:rPr>
        <w:t xml:space="preserve"> </w:t>
      </w:r>
      <w:r w:rsidR="00716040">
        <w:rPr>
          <w:rFonts w:cstheme="minorHAnsi"/>
          <w:sz w:val="24"/>
          <w:szCs w:val="24"/>
        </w:rPr>
        <w:t xml:space="preserve">These two commands would redistribute </w:t>
      </w:r>
      <w:r w:rsidR="00CB17DA">
        <w:rPr>
          <w:rFonts w:cstheme="minorHAnsi"/>
          <w:sz w:val="24"/>
          <w:szCs w:val="24"/>
        </w:rPr>
        <w:t>OSPF and IBGP</w:t>
      </w:r>
      <w:r w:rsidR="00670298">
        <w:rPr>
          <w:rFonts w:cstheme="minorHAnsi"/>
          <w:sz w:val="24"/>
          <w:szCs w:val="24"/>
        </w:rPr>
        <w:t xml:space="preserve"> into each other</w:t>
      </w:r>
      <w:r w:rsidR="00CB17DA">
        <w:rPr>
          <w:rFonts w:cstheme="minorHAnsi"/>
          <w:sz w:val="24"/>
          <w:szCs w:val="24"/>
        </w:rPr>
        <w:t xml:space="preserve"> on Routers 1, 2 and 3</w:t>
      </w:r>
      <w:r w:rsidR="00670298">
        <w:rPr>
          <w:rFonts w:cstheme="minorHAnsi"/>
          <w:sz w:val="24"/>
          <w:szCs w:val="24"/>
        </w:rPr>
        <w:t>.</w:t>
      </w:r>
    </w:p>
    <w:p w14:paraId="28D7E99D" w14:textId="4B9E4237" w:rsidR="00670298" w:rsidRDefault="00670298" w:rsidP="0067029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5: -</w:t>
      </w:r>
    </w:p>
    <w:p w14:paraId="115F09CE" w14:textId="43EBA9AD" w:rsidR="00670298" w:rsidRDefault="00670298" w:rsidP="00670298">
      <w:pPr>
        <w:rPr>
          <w:rFonts w:cs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ab/>
      </w:r>
      <w:r w:rsidR="00982227">
        <w:rPr>
          <w:sz w:val="24"/>
          <w:szCs w:val="24"/>
        </w:rPr>
        <w:t xml:space="preserve">After the IBGP process is completed, it would be time to </w:t>
      </w:r>
      <w:r w:rsidR="00DC684E">
        <w:rPr>
          <w:sz w:val="24"/>
          <w:szCs w:val="24"/>
        </w:rPr>
        <w:t xml:space="preserve">start executing the EBGP commands. R2, R3, R4 and R5 will </w:t>
      </w:r>
      <w:r w:rsidR="0024397A">
        <w:rPr>
          <w:sz w:val="24"/>
          <w:szCs w:val="24"/>
        </w:rPr>
        <w:t>exchange routing information using EBGP. Since</w:t>
      </w:r>
      <w:r w:rsidR="007B1146">
        <w:rPr>
          <w:sz w:val="24"/>
          <w:szCs w:val="24"/>
        </w:rPr>
        <w:t xml:space="preserve"> a router</w:t>
      </w:r>
      <w:r w:rsidR="0024397A">
        <w:rPr>
          <w:sz w:val="24"/>
          <w:szCs w:val="24"/>
        </w:rPr>
        <w:t xml:space="preserve"> cannot operate </w:t>
      </w:r>
      <w:r w:rsidR="007B79B9">
        <w:rPr>
          <w:sz w:val="24"/>
          <w:szCs w:val="24"/>
        </w:rPr>
        <w:t>BGP on more than one autonomous system</w:t>
      </w:r>
      <w:r w:rsidR="00206381">
        <w:rPr>
          <w:sz w:val="24"/>
          <w:szCs w:val="24"/>
        </w:rPr>
        <w:t>, R2 and R3 will be using the same AS number</w:t>
      </w:r>
      <w:r w:rsidR="0077284A">
        <w:rPr>
          <w:sz w:val="24"/>
          <w:szCs w:val="24"/>
        </w:rPr>
        <w:t xml:space="preserve">. </w:t>
      </w:r>
      <w:r w:rsidR="00D17D53">
        <w:rPr>
          <w:sz w:val="24"/>
          <w:szCs w:val="24"/>
        </w:rPr>
        <w:t>Because the</w:t>
      </w:r>
      <w:r w:rsidR="0050197C">
        <w:rPr>
          <w:sz w:val="24"/>
          <w:szCs w:val="24"/>
        </w:rPr>
        <w:t xml:space="preserve"> process to form EBGP links is almost </w:t>
      </w:r>
      <w:proofErr w:type="gramStart"/>
      <w:r w:rsidR="0050197C">
        <w:rPr>
          <w:sz w:val="24"/>
          <w:szCs w:val="24"/>
        </w:rPr>
        <w:t xml:space="preserve">similar </w:t>
      </w:r>
      <w:r w:rsidR="00D17D53">
        <w:rPr>
          <w:sz w:val="24"/>
          <w:szCs w:val="24"/>
        </w:rPr>
        <w:t>to</w:t>
      </w:r>
      <w:proofErr w:type="gramEnd"/>
      <w:r w:rsidR="00D17D53">
        <w:rPr>
          <w:sz w:val="24"/>
          <w:szCs w:val="24"/>
        </w:rPr>
        <w:t xml:space="preserve"> </w:t>
      </w:r>
      <w:r w:rsidR="00234C72">
        <w:rPr>
          <w:sz w:val="24"/>
          <w:szCs w:val="24"/>
        </w:rPr>
        <w:t xml:space="preserve">that in IBGP, the user would need to repeat </w:t>
      </w:r>
      <w:r w:rsidR="00466094">
        <w:rPr>
          <w:rFonts w:asciiTheme="majorHAnsi" w:hAnsiTheme="majorHAnsi" w:cstheme="majorHAnsi"/>
          <w:color w:val="B85A22" w:themeColor="accent2" w:themeShade="BF"/>
          <w:sz w:val="24"/>
          <w:szCs w:val="24"/>
        </w:rPr>
        <w:t xml:space="preserve">STEP 2 </w:t>
      </w:r>
      <w:r w:rsidR="009F7DC5">
        <w:rPr>
          <w:rFonts w:cstheme="minorHAnsi"/>
          <w:color w:val="000000" w:themeColor="text1"/>
          <w:sz w:val="24"/>
          <w:szCs w:val="24"/>
        </w:rPr>
        <w:t>on those four routers</w:t>
      </w:r>
      <w:r w:rsidR="002E0153">
        <w:rPr>
          <w:rFonts w:cstheme="minorHAnsi"/>
          <w:color w:val="000000" w:themeColor="text1"/>
          <w:sz w:val="24"/>
          <w:szCs w:val="24"/>
        </w:rPr>
        <w:t xml:space="preserve">. </w:t>
      </w:r>
      <w:r w:rsidR="00A60D07">
        <w:rPr>
          <w:rFonts w:cstheme="minorHAnsi"/>
          <w:color w:val="000000" w:themeColor="text1"/>
          <w:sz w:val="24"/>
          <w:szCs w:val="24"/>
        </w:rPr>
        <w:t xml:space="preserve">The neighbors’ AS number, however, will not </w:t>
      </w:r>
      <w:r w:rsidR="00776BA0">
        <w:rPr>
          <w:rFonts w:cstheme="minorHAnsi"/>
          <w:color w:val="000000" w:themeColor="text1"/>
          <w:sz w:val="24"/>
          <w:szCs w:val="24"/>
        </w:rPr>
        <w:t>remain the same as EBGP runs on different AS numbers. Due to that reason, the user would need to change the AS number configuration in the neighbor commands.</w:t>
      </w:r>
    </w:p>
    <w:p w14:paraId="420CF50C" w14:textId="0B1DBE07" w:rsidR="00776BA0" w:rsidRDefault="00FA3D4A" w:rsidP="00FA3D4A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6: -</w:t>
      </w:r>
    </w:p>
    <w:p w14:paraId="0F0FC8DF" w14:textId="01F80A17" w:rsidR="00FA3D4A" w:rsidRDefault="00FA3D4A" w:rsidP="00FA3D4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sz w:val="24"/>
          <w:szCs w:val="24"/>
        </w:rPr>
        <w:tab/>
      </w:r>
      <w:r w:rsidR="00B954FC">
        <w:rPr>
          <w:sz w:val="24"/>
          <w:szCs w:val="24"/>
        </w:rPr>
        <w:t xml:space="preserve">Now, the user must form an OSPF link between </w:t>
      </w:r>
      <w:r w:rsidR="00D45AD7">
        <w:rPr>
          <w:sz w:val="24"/>
          <w:szCs w:val="24"/>
        </w:rPr>
        <w:t xml:space="preserve">R4 and R6. The user would need to repeat </w:t>
      </w:r>
      <w:r w:rsidR="00D45AD7">
        <w:rPr>
          <w:color w:val="B85A22" w:themeColor="accent2" w:themeShade="BF"/>
          <w:sz w:val="24"/>
          <w:szCs w:val="24"/>
        </w:rPr>
        <w:t xml:space="preserve">STEP </w:t>
      </w:r>
      <w:r w:rsidR="00E76B4A">
        <w:rPr>
          <w:color w:val="B85A22" w:themeColor="accent2" w:themeShade="BF"/>
          <w:sz w:val="24"/>
          <w:szCs w:val="24"/>
        </w:rPr>
        <w:t xml:space="preserve">3 </w:t>
      </w:r>
      <w:r w:rsidR="00E76B4A">
        <w:rPr>
          <w:rFonts w:cstheme="minorHAnsi"/>
          <w:color w:val="000000" w:themeColor="text1"/>
          <w:sz w:val="24"/>
          <w:szCs w:val="24"/>
        </w:rPr>
        <w:t>on the two routers</w:t>
      </w:r>
      <w:r w:rsidR="0044566C">
        <w:rPr>
          <w:rFonts w:cstheme="minorHAnsi"/>
          <w:color w:val="000000" w:themeColor="text1"/>
          <w:sz w:val="24"/>
          <w:szCs w:val="24"/>
        </w:rPr>
        <w:t xml:space="preserve"> in order to form a successful OSPF link between them. The user must note, however, that the area </w:t>
      </w:r>
      <w:r w:rsidR="00FF7EEE">
        <w:rPr>
          <w:rFonts w:cstheme="minorHAnsi"/>
          <w:color w:val="000000" w:themeColor="text1"/>
          <w:sz w:val="24"/>
          <w:szCs w:val="24"/>
        </w:rPr>
        <w:t xml:space="preserve">id used to form a connection between R4 and R6 cannot be </w:t>
      </w:r>
      <w:r w:rsidR="00E628EE">
        <w:rPr>
          <w:rFonts w:cstheme="minorHAnsi"/>
          <w:color w:val="000000" w:themeColor="text1"/>
          <w:sz w:val="24"/>
          <w:szCs w:val="24"/>
        </w:rPr>
        <w:t>0 as that area id is already being utilized in R1, R2 and R3.</w:t>
      </w:r>
      <w:r w:rsidR="001E181E">
        <w:rPr>
          <w:rFonts w:cstheme="minorHAnsi"/>
          <w:color w:val="000000" w:themeColor="text1"/>
          <w:sz w:val="24"/>
          <w:szCs w:val="24"/>
        </w:rPr>
        <w:t xml:space="preserve"> </w:t>
      </w:r>
      <w:r w:rsidR="008C4828">
        <w:rPr>
          <w:rFonts w:cstheme="minorHAnsi"/>
          <w:color w:val="000000" w:themeColor="text1"/>
          <w:sz w:val="24"/>
          <w:szCs w:val="24"/>
        </w:rPr>
        <w:t xml:space="preserve">At this point, the user </w:t>
      </w:r>
      <w:r w:rsidR="008C4828">
        <w:rPr>
          <w:rFonts w:cstheme="minorHAnsi"/>
          <w:color w:val="000000" w:themeColor="text1"/>
          <w:sz w:val="24"/>
          <w:szCs w:val="24"/>
        </w:rPr>
        <w:lastRenderedPageBreak/>
        <w:t xml:space="preserve">would need to </w:t>
      </w:r>
      <w:r w:rsidR="0065324E">
        <w:rPr>
          <w:rFonts w:cstheme="minorHAnsi"/>
          <w:color w:val="000000" w:themeColor="text1"/>
          <w:sz w:val="24"/>
          <w:szCs w:val="24"/>
        </w:rPr>
        <w:t xml:space="preserve">R4 to redistribute OSPF into EBGP and vice-versa. </w:t>
      </w:r>
      <w:r w:rsidR="009A22D9">
        <w:rPr>
          <w:rFonts w:cstheme="minorHAnsi"/>
          <w:color w:val="000000" w:themeColor="text1"/>
          <w:sz w:val="24"/>
          <w:szCs w:val="24"/>
        </w:rPr>
        <w:t xml:space="preserve">The user would need to repeat </w:t>
      </w:r>
      <w:r w:rsidR="009A22D9">
        <w:rPr>
          <w:rFonts w:asciiTheme="majorHAnsi" w:hAnsiTheme="majorHAnsi" w:cstheme="majorHAnsi"/>
          <w:color w:val="B85A22" w:themeColor="accent2" w:themeShade="BF"/>
          <w:sz w:val="24"/>
          <w:szCs w:val="24"/>
        </w:rPr>
        <w:t xml:space="preserve">STEP 4 </w:t>
      </w:r>
      <w:r w:rsidR="00D5639E">
        <w:rPr>
          <w:rFonts w:cstheme="minorHAnsi"/>
          <w:color w:val="0D0D0D" w:themeColor="text1" w:themeTint="F2"/>
          <w:sz w:val="24"/>
          <w:szCs w:val="24"/>
        </w:rPr>
        <w:t>on R4 to accomplish that.</w:t>
      </w:r>
    </w:p>
    <w:p w14:paraId="23A7BE78" w14:textId="4E48DD76" w:rsidR="00D5639E" w:rsidRDefault="00D5639E" w:rsidP="00D5639E">
      <w:pPr>
        <w:pStyle w:val="Heading2"/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r w:rsidR="00C772EE">
        <w:rPr>
          <w:sz w:val="32"/>
          <w:szCs w:val="32"/>
        </w:rPr>
        <w:t>7: -</w:t>
      </w:r>
    </w:p>
    <w:p w14:paraId="5C64E842" w14:textId="3BC35267" w:rsidR="00C772EE" w:rsidRDefault="00C772EE" w:rsidP="00C772EE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ab/>
        <w:t xml:space="preserve">EIGRP, being an exterior gateway protocol like BGP, uses AS number to recognize its neighbors. </w:t>
      </w:r>
      <w:r w:rsidR="00922A85">
        <w:rPr>
          <w:sz w:val="24"/>
          <w:szCs w:val="24"/>
        </w:rPr>
        <w:t xml:space="preserve">Unlike BGP, however, </w:t>
      </w:r>
      <w:r w:rsidR="00337A25">
        <w:rPr>
          <w:sz w:val="24"/>
          <w:szCs w:val="24"/>
        </w:rPr>
        <w:t xml:space="preserve">EIGRP does not a version, where it can form links on different </w:t>
      </w:r>
      <w:r w:rsidR="00AC2371">
        <w:rPr>
          <w:sz w:val="24"/>
          <w:szCs w:val="24"/>
        </w:rPr>
        <w:t>autonomous systems. That is why</w:t>
      </w:r>
      <w:r w:rsidR="005314AB">
        <w:rPr>
          <w:sz w:val="24"/>
          <w:szCs w:val="24"/>
        </w:rPr>
        <w:t xml:space="preserve"> </w:t>
      </w:r>
      <w:r w:rsidR="00520BC7">
        <w:rPr>
          <w:sz w:val="24"/>
          <w:szCs w:val="24"/>
        </w:rPr>
        <w:t xml:space="preserve">routers </w:t>
      </w:r>
      <w:r w:rsidR="00D141E5">
        <w:rPr>
          <w:sz w:val="24"/>
          <w:szCs w:val="24"/>
        </w:rPr>
        <w:t xml:space="preserve">forming a connection with EIGRP, would need to have the same AS number. In this scenario, R5 and R7 </w:t>
      </w:r>
      <w:r w:rsidR="0001527E">
        <w:rPr>
          <w:sz w:val="24"/>
          <w:szCs w:val="24"/>
        </w:rPr>
        <w:t xml:space="preserve">are going to be running EIGRP. </w:t>
      </w:r>
      <w:r w:rsidR="00133D16">
        <w:rPr>
          <w:sz w:val="24"/>
          <w:szCs w:val="24"/>
        </w:rPr>
        <w:t xml:space="preserve">The user would need to enter the EIGRP router-config mode by entering the </w:t>
      </w:r>
      <w:r w:rsidR="00133D16" w:rsidRPr="00335AAC">
        <w:rPr>
          <w:rFonts w:ascii="Courier New" w:hAnsi="Courier New" w:cs="Courier New"/>
          <w:sz w:val="24"/>
          <w:szCs w:val="24"/>
          <w:highlight w:val="yellow"/>
        </w:rPr>
        <w:t xml:space="preserve">router EIGRP </w:t>
      </w:r>
      <w:r w:rsidR="00335AAC" w:rsidRPr="00335AAC">
        <w:rPr>
          <w:rFonts w:ascii="Courier New" w:hAnsi="Courier New" w:cs="Courier New"/>
          <w:i/>
          <w:iCs/>
          <w:sz w:val="24"/>
          <w:szCs w:val="24"/>
          <w:highlight w:val="yellow"/>
        </w:rPr>
        <w:t>{AS number}</w:t>
      </w:r>
      <w:r w:rsidR="00335AAC" w:rsidRPr="00335AAC">
        <w:rPr>
          <w:rFonts w:cstheme="minorHAnsi"/>
          <w:sz w:val="24"/>
          <w:szCs w:val="24"/>
          <w:highlight w:val="yellow"/>
        </w:rPr>
        <w:t>.</w:t>
      </w:r>
      <w:r w:rsidR="00335AAC">
        <w:rPr>
          <w:rFonts w:cstheme="minorHAnsi"/>
          <w:sz w:val="24"/>
          <w:szCs w:val="24"/>
        </w:rPr>
        <w:t xml:space="preserve"> Once the user make is to the EIGRP router-config mode, they would need to </w:t>
      </w:r>
      <w:r w:rsidR="006901EE">
        <w:rPr>
          <w:rFonts w:cstheme="minorHAnsi"/>
          <w:sz w:val="24"/>
          <w:szCs w:val="24"/>
        </w:rPr>
        <w:t xml:space="preserve">enter network statements by using the </w:t>
      </w:r>
      <w:r w:rsidR="006901EE" w:rsidRPr="000A34BF">
        <w:rPr>
          <w:rFonts w:ascii="Courier New" w:hAnsi="Courier New" w:cs="Courier New"/>
          <w:sz w:val="24"/>
          <w:szCs w:val="24"/>
          <w:highlight w:val="yellow"/>
        </w:rPr>
        <w:t xml:space="preserve">network </w:t>
      </w:r>
      <w:r w:rsidR="000A34BF" w:rsidRPr="000A34BF">
        <w:rPr>
          <w:rFonts w:ascii="Courier New" w:hAnsi="Courier New" w:cs="Courier New"/>
          <w:i/>
          <w:iCs/>
          <w:sz w:val="24"/>
          <w:szCs w:val="24"/>
          <w:highlight w:val="yellow"/>
        </w:rPr>
        <w:t>{network address} {wildcard bits}</w:t>
      </w:r>
      <w:r w:rsidR="000A34BF">
        <w:rPr>
          <w:rFonts w:cstheme="minorHAnsi"/>
          <w:sz w:val="24"/>
          <w:szCs w:val="24"/>
        </w:rPr>
        <w:t xml:space="preserve"> command. </w:t>
      </w:r>
      <w:r w:rsidR="00F41FA0">
        <w:rPr>
          <w:rFonts w:cstheme="minorHAnsi"/>
          <w:sz w:val="24"/>
          <w:szCs w:val="24"/>
        </w:rPr>
        <w:t>The user would need to enter these commands on both the routers in order to form an EIGRP connection. Once a successful EIGRP connection is built, the user would need to</w:t>
      </w:r>
      <w:r w:rsidR="00F246A0">
        <w:rPr>
          <w:rFonts w:cstheme="minorHAnsi"/>
          <w:sz w:val="24"/>
          <w:szCs w:val="24"/>
        </w:rPr>
        <w:t xml:space="preserve"> redistribute </w:t>
      </w:r>
      <w:r w:rsidR="00595DAA">
        <w:rPr>
          <w:rFonts w:cstheme="minorHAnsi"/>
          <w:sz w:val="24"/>
          <w:szCs w:val="24"/>
        </w:rPr>
        <w:t xml:space="preserve">EIGRP into EBGP and vice-versa on R5. </w:t>
      </w:r>
      <w:r w:rsidR="00753B17">
        <w:rPr>
          <w:rFonts w:cstheme="minorHAnsi"/>
          <w:sz w:val="24"/>
          <w:szCs w:val="24"/>
        </w:rPr>
        <w:t xml:space="preserve">They would do that by first entering the BGP router-config mode and typing in </w:t>
      </w:r>
      <w:r w:rsidR="00120DD2">
        <w:rPr>
          <w:rFonts w:cstheme="minorHAnsi"/>
          <w:sz w:val="24"/>
          <w:szCs w:val="24"/>
        </w:rPr>
        <w:t>the</w:t>
      </w:r>
      <w:r w:rsidR="00753B17">
        <w:rPr>
          <w:rFonts w:cstheme="minorHAnsi"/>
          <w:sz w:val="24"/>
          <w:szCs w:val="24"/>
        </w:rPr>
        <w:t xml:space="preserve"> </w:t>
      </w:r>
      <w:r w:rsidR="00636904" w:rsidRPr="00636904">
        <w:rPr>
          <w:rFonts w:ascii="Courier New" w:hAnsi="Courier New" w:cs="Courier New"/>
          <w:sz w:val="24"/>
          <w:szCs w:val="24"/>
          <w:highlight w:val="yellow"/>
        </w:rPr>
        <w:t xml:space="preserve">redistribute EIGRP </w:t>
      </w:r>
      <w:r w:rsidR="00636904" w:rsidRPr="00636904">
        <w:rPr>
          <w:rFonts w:ascii="Courier New" w:hAnsi="Courier New" w:cs="Courier New"/>
          <w:i/>
          <w:iCs/>
          <w:sz w:val="24"/>
          <w:szCs w:val="24"/>
          <w:highlight w:val="yellow"/>
        </w:rPr>
        <w:t>{EIGRP AS number}</w:t>
      </w:r>
      <w:r w:rsidR="00636904">
        <w:rPr>
          <w:rFonts w:cstheme="minorHAnsi"/>
          <w:sz w:val="24"/>
          <w:szCs w:val="24"/>
        </w:rPr>
        <w:t xml:space="preserve"> </w:t>
      </w:r>
      <w:r w:rsidR="00120DD2">
        <w:rPr>
          <w:rFonts w:cstheme="minorHAnsi"/>
          <w:sz w:val="24"/>
          <w:szCs w:val="24"/>
        </w:rPr>
        <w:t xml:space="preserve">command, </w:t>
      </w:r>
      <w:r w:rsidR="00636904">
        <w:rPr>
          <w:rFonts w:cstheme="minorHAnsi"/>
          <w:sz w:val="24"/>
          <w:szCs w:val="24"/>
        </w:rPr>
        <w:t xml:space="preserve">and then entering the </w:t>
      </w:r>
      <w:r w:rsidR="00120DD2">
        <w:rPr>
          <w:rFonts w:cstheme="minorHAnsi"/>
          <w:sz w:val="24"/>
          <w:szCs w:val="24"/>
        </w:rPr>
        <w:t xml:space="preserve">EIGRP router-config mode and use </w:t>
      </w:r>
      <w:r w:rsidR="00CD6DD8">
        <w:rPr>
          <w:rFonts w:cstheme="minorHAnsi"/>
          <w:sz w:val="24"/>
          <w:szCs w:val="24"/>
        </w:rPr>
        <w:t xml:space="preserve">the </w:t>
      </w:r>
      <w:bookmarkStart w:id="0" w:name="_Hlk37785917"/>
      <w:r w:rsidR="00CD6DD8" w:rsidRPr="001335B8">
        <w:rPr>
          <w:rFonts w:ascii="Courier New" w:hAnsi="Courier New" w:cs="Courier New"/>
          <w:sz w:val="24"/>
          <w:szCs w:val="24"/>
          <w:highlight w:val="yellow"/>
        </w:rPr>
        <w:t xml:space="preserve">redistribute BGP </w:t>
      </w:r>
      <w:r w:rsidR="001335B8" w:rsidRPr="001335B8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{BPG AS number} </w:t>
      </w:r>
      <w:r w:rsidR="001335B8" w:rsidRPr="001335B8">
        <w:rPr>
          <w:rFonts w:ascii="Courier New" w:hAnsi="Courier New" w:cs="Courier New"/>
          <w:sz w:val="24"/>
          <w:szCs w:val="24"/>
          <w:highlight w:val="yellow"/>
        </w:rPr>
        <w:t>metric 100 1 255 1 1500</w:t>
      </w:r>
      <w:bookmarkEnd w:id="0"/>
      <w:r w:rsidR="001335B8">
        <w:rPr>
          <w:rFonts w:cstheme="minorHAnsi"/>
          <w:sz w:val="24"/>
          <w:szCs w:val="24"/>
        </w:rPr>
        <w:t>. The user must ensure that the metric</w:t>
      </w:r>
      <w:r w:rsidR="00516F5B">
        <w:rPr>
          <w:rFonts w:cstheme="minorHAnsi"/>
          <w:sz w:val="24"/>
          <w:szCs w:val="24"/>
        </w:rPr>
        <w:t xml:space="preserve"> values are changed to the ones mentioned in the command above, as it is essential to redistribute</w:t>
      </w:r>
      <w:r w:rsidR="00EE64CB">
        <w:rPr>
          <w:rFonts w:cstheme="minorHAnsi"/>
          <w:sz w:val="24"/>
          <w:szCs w:val="24"/>
        </w:rPr>
        <w:t xml:space="preserve"> BGP into EIGRP.</w:t>
      </w:r>
    </w:p>
    <w:p w14:paraId="4F3D1FD8" w14:textId="6087F1A4" w:rsidR="004507A7" w:rsidRDefault="00391FBB" w:rsidP="00391FBB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8: -</w:t>
      </w:r>
    </w:p>
    <w:p w14:paraId="5A4E080E" w14:textId="705486B4" w:rsidR="00391FBB" w:rsidRDefault="00391FBB" w:rsidP="00B11D3E">
      <w:pPr>
        <w:ind w:firstLine="648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 redistribution process does not end here as R2 and R3 </w:t>
      </w:r>
      <w:r w:rsidR="00F538A6">
        <w:rPr>
          <w:sz w:val="24"/>
          <w:szCs w:val="24"/>
        </w:rPr>
        <w:t>would need to redistribute the external OSPF routes</w:t>
      </w:r>
      <w:r w:rsidR="00B11D3E">
        <w:rPr>
          <w:sz w:val="24"/>
          <w:szCs w:val="24"/>
        </w:rPr>
        <w:t>,</w:t>
      </w:r>
      <w:r w:rsidR="00F538A6">
        <w:rPr>
          <w:sz w:val="24"/>
          <w:szCs w:val="24"/>
        </w:rPr>
        <w:t xml:space="preserve"> </w:t>
      </w:r>
      <w:r w:rsidR="00B11D3E">
        <w:rPr>
          <w:sz w:val="24"/>
          <w:szCs w:val="24"/>
        </w:rPr>
        <w:t xml:space="preserve">contained in their routing tables, </w:t>
      </w:r>
      <w:r w:rsidR="00892777">
        <w:rPr>
          <w:sz w:val="24"/>
          <w:szCs w:val="24"/>
        </w:rPr>
        <w:t xml:space="preserve">into BGP. The user would need to enter the BGP router-config mode and enter the following command: </w:t>
      </w:r>
      <w:r w:rsidR="00892777" w:rsidRPr="00156CC3">
        <w:rPr>
          <w:rFonts w:ascii="Courier New" w:hAnsi="Courier New" w:cs="Courier New"/>
          <w:sz w:val="24"/>
          <w:szCs w:val="24"/>
          <w:highlight w:val="yellow"/>
        </w:rPr>
        <w:t xml:space="preserve">redistribute OSPF </w:t>
      </w:r>
      <w:r w:rsidR="00892777" w:rsidRPr="00156CC3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{OSPF </w:t>
      </w:r>
      <w:r w:rsidR="00156CC3" w:rsidRPr="00156CC3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process id} </w:t>
      </w:r>
      <w:r w:rsidR="00156CC3" w:rsidRPr="00156CC3">
        <w:rPr>
          <w:rFonts w:ascii="Courier New" w:hAnsi="Courier New" w:cs="Courier New"/>
          <w:sz w:val="24"/>
          <w:szCs w:val="24"/>
          <w:highlight w:val="yellow"/>
        </w:rPr>
        <w:t>match internal external</w:t>
      </w:r>
      <w:r w:rsidR="00156CC3">
        <w:rPr>
          <w:rFonts w:cstheme="minorHAnsi"/>
          <w:sz w:val="24"/>
          <w:szCs w:val="24"/>
        </w:rPr>
        <w:t xml:space="preserve">. This command </w:t>
      </w:r>
      <w:r w:rsidR="00561A49">
        <w:rPr>
          <w:rFonts w:cstheme="minorHAnsi"/>
          <w:sz w:val="24"/>
          <w:szCs w:val="24"/>
        </w:rPr>
        <w:t>enables the router to redistribute any kind of internal and/or external OSPF route</w:t>
      </w:r>
      <w:r w:rsidR="000159CE">
        <w:rPr>
          <w:rFonts w:cstheme="minorHAnsi"/>
          <w:sz w:val="24"/>
          <w:szCs w:val="24"/>
        </w:rPr>
        <w:t>,</w:t>
      </w:r>
      <w:r w:rsidR="00561A49">
        <w:rPr>
          <w:rFonts w:cstheme="minorHAnsi"/>
          <w:sz w:val="24"/>
          <w:szCs w:val="24"/>
        </w:rPr>
        <w:t xml:space="preserve"> </w:t>
      </w:r>
      <w:r w:rsidR="000159CE">
        <w:rPr>
          <w:rFonts w:cstheme="minorHAnsi"/>
          <w:sz w:val="24"/>
          <w:szCs w:val="24"/>
        </w:rPr>
        <w:t>that it obtains, into BGP. This command needs to be entered on R2 and R3</w:t>
      </w:r>
      <w:r w:rsidR="0016614E">
        <w:rPr>
          <w:rFonts w:cstheme="minorHAnsi"/>
          <w:sz w:val="24"/>
          <w:szCs w:val="24"/>
        </w:rPr>
        <w:t>, but not on any other router.</w:t>
      </w:r>
    </w:p>
    <w:p w14:paraId="75C0A3FE" w14:textId="2A28429F" w:rsidR="0016614E" w:rsidRDefault="00AD32A7" w:rsidP="007E262C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9: -</w:t>
      </w:r>
    </w:p>
    <w:p w14:paraId="65909C49" w14:textId="32BE635B" w:rsidR="00AD32A7" w:rsidRDefault="00AD32A7" w:rsidP="00B24D0C">
      <w:pPr>
        <w:ind w:firstLine="648"/>
        <w:rPr>
          <w:rFonts w:cs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At this point, the IPv4 portion of the lab is completed and user should be able to </w:t>
      </w:r>
      <w:r w:rsidR="00B24D0C">
        <w:rPr>
          <w:sz w:val="24"/>
          <w:szCs w:val="24"/>
        </w:rPr>
        <w:t xml:space="preserve">ping all the routers from any given router in the topology. </w:t>
      </w:r>
      <w:r w:rsidR="002E32AC">
        <w:rPr>
          <w:sz w:val="24"/>
          <w:szCs w:val="24"/>
        </w:rPr>
        <w:t xml:space="preserve">Although the IPv6 </w:t>
      </w:r>
      <w:r w:rsidR="004D37B7">
        <w:rPr>
          <w:sz w:val="24"/>
          <w:szCs w:val="24"/>
        </w:rPr>
        <w:t xml:space="preserve">configuration in the lab looks strikingly </w:t>
      </w:r>
      <w:proofErr w:type="gramStart"/>
      <w:r w:rsidR="004D37B7">
        <w:rPr>
          <w:sz w:val="24"/>
          <w:szCs w:val="24"/>
        </w:rPr>
        <w:t>similar to</w:t>
      </w:r>
      <w:proofErr w:type="gramEnd"/>
      <w:r w:rsidR="004D37B7">
        <w:rPr>
          <w:sz w:val="24"/>
          <w:szCs w:val="24"/>
        </w:rPr>
        <w:t xml:space="preserve"> that of IPv4, it has a few differences. </w:t>
      </w:r>
      <w:r w:rsidR="00FB3299">
        <w:rPr>
          <w:sz w:val="24"/>
          <w:szCs w:val="24"/>
        </w:rPr>
        <w:t xml:space="preserve">The user should hop on to R1, R2 and R3 and enter the routers’ </w:t>
      </w:r>
      <w:r w:rsidR="003D03F4">
        <w:rPr>
          <w:sz w:val="24"/>
          <w:szCs w:val="24"/>
        </w:rPr>
        <w:t xml:space="preserve">BGP router-config mode. To begin configuring BGPv6, the user must use the </w:t>
      </w:r>
      <w:r w:rsidR="00237EDE" w:rsidRPr="000C6329">
        <w:rPr>
          <w:rFonts w:ascii="Courier New" w:hAnsi="Courier New" w:cs="Courier New"/>
          <w:sz w:val="24"/>
          <w:szCs w:val="24"/>
          <w:highlight w:val="yellow"/>
        </w:rPr>
        <w:t>address-family IPv6</w:t>
      </w:r>
      <w:r w:rsidR="00237EDE">
        <w:rPr>
          <w:rFonts w:cstheme="minorHAnsi"/>
          <w:sz w:val="24"/>
          <w:szCs w:val="24"/>
        </w:rPr>
        <w:t xml:space="preserve"> command in the BGP </w:t>
      </w:r>
      <w:r w:rsidR="000C6329">
        <w:rPr>
          <w:rFonts w:cstheme="minorHAnsi"/>
          <w:sz w:val="24"/>
          <w:szCs w:val="24"/>
        </w:rPr>
        <w:t xml:space="preserve">router-config mode. This command will </w:t>
      </w:r>
      <w:r w:rsidR="005B0F95">
        <w:rPr>
          <w:rFonts w:cstheme="minorHAnsi"/>
          <w:sz w:val="24"/>
          <w:szCs w:val="24"/>
        </w:rPr>
        <w:t xml:space="preserve">guide the user to BGP address-family mode. </w:t>
      </w:r>
      <w:r w:rsidR="007D183A">
        <w:rPr>
          <w:rFonts w:cstheme="minorHAnsi"/>
          <w:sz w:val="24"/>
          <w:szCs w:val="24"/>
        </w:rPr>
        <w:t xml:space="preserve">Unlike in BGPv4, where any command </w:t>
      </w:r>
      <w:r w:rsidR="00BE535C">
        <w:rPr>
          <w:rFonts w:cstheme="minorHAnsi"/>
          <w:sz w:val="24"/>
          <w:szCs w:val="24"/>
        </w:rPr>
        <w:t xml:space="preserve">executed in the BGP router-config mode is automatically transferred to </w:t>
      </w:r>
      <w:r w:rsidR="006811FF">
        <w:rPr>
          <w:rFonts w:cstheme="minorHAnsi"/>
          <w:sz w:val="24"/>
          <w:szCs w:val="24"/>
        </w:rPr>
        <w:t xml:space="preserve">IPv4 address family mode, </w:t>
      </w:r>
      <w:r w:rsidR="006D065D">
        <w:rPr>
          <w:rFonts w:cstheme="minorHAnsi"/>
          <w:sz w:val="24"/>
          <w:szCs w:val="24"/>
        </w:rPr>
        <w:t xml:space="preserve">the user must manually configure </w:t>
      </w:r>
      <w:r w:rsidR="00C135D9">
        <w:rPr>
          <w:rFonts w:cstheme="minorHAnsi"/>
          <w:sz w:val="24"/>
          <w:szCs w:val="24"/>
        </w:rPr>
        <w:t xml:space="preserve">everything in the IPv6 address-family mode </w:t>
      </w:r>
      <w:r w:rsidR="00EE3FAF">
        <w:rPr>
          <w:rFonts w:cstheme="minorHAnsi"/>
          <w:sz w:val="24"/>
          <w:szCs w:val="24"/>
        </w:rPr>
        <w:t>for</w:t>
      </w:r>
      <w:r w:rsidR="00C135D9">
        <w:rPr>
          <w:rFonts w:cstheme="minorHAnsi"/>
          <w:sz w:val="24"/>
          <w:szCs w:val="24"/>
        </w:rPr>
        <w:t xml:space="preserve"> BGPv6 to work. </w:t>
      </w:r>
      <w:r w:rsidR="008450DD">
        <w:rPr>
          <w:rFonts w:cstheme="minorHAnsi"/>
          <w:sz w:val="24"/>
          <w:szCs w:val="24"/>
        </w:rPr>
        <w:t xml:space="preserve">After entering the BGP address-family mode, the user should </w:t>
      </w:r>
      <w:r w:rsidR="00EE3FAF">
        <w:rPr>
          <w:rFonts w:cstheme="minorHAnsi"/>
          <w:sz w:val="24"/>
          <w:szCs w:val="24"/>
        </w:rPr>
        <w:t xml:space="preserve">repeat </w:t>
      </w:r>
      <w:r w:rsidR="00EE3FAF">
        <w:rPr>
          <w:rFonts w:asciiTheme="majorHAnsi" w:hAnsiTheme="majorHAnsi" w:cstheme="majorHAnsi"/>
          <w:color w:val="B85A22" w:themeColor="accent2" w:themeShade="BF"/>
          <w:sz w:val="24"/>
          <w:szCs w:val="24"/>
        </w:rPr>
        <w:t xml:space="preserve">STEP 2 </w:t>
      </w:r>
      <w:r w:rsidR="00E61235">
        <w:rPr>
          <w:rFonts w:cstheme="minorHAnsi"/>
          <w:color w:val="000000" w:themeColor="text1"/>
          <w:sz w:val="24"/>
          <w:szCs w:val="24"/>
        </w:rPr>
        <w:t>on R1, 2 and 3 to form IPv6 IBGP connections.</w:t>
      </w:r>
    </w:p>
    <w:p w14:paraId="4CF67998" w14:textId="0620836D" w:rsidR="00E61235" w:rsidRDefault="00E61235" w:rsidP="00E61235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10: -</w:t>
      </w:r>
    </w:p>
    <w:p w14:paraId="285E9CC7" w14:textId="7405CACB" w:rsidR="00E61235" w:rsidRDefault="00E61235" w:rsidP="00E61235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ab/>
      </w:r>
      <w:r w:rsidR="004F531B">
        <w:rPr>
          <w:sz w:val="24"/>
          <w:szCs w:val="24"/>
        </w:rPr>
        <w:t>OSPFv3 is an extension of OSPF</w:t>
      </w:r>
      <w:r w:rsidR="003A3E57">
        <w:rPr>
          <w:sz w:val="24"/>
          <w:szCs w:val="24"/>
        </w:rPr>
        <w:t xml:space="preserve">, which works only on IPv6. As Routers 1, 2 and 3 were operating OSPF, they would also need to operate OSPFv3. </w:t>
      </w:r>
      <w:r w:rsidR="00D65CE4">
        <w:rPr>
          <w:sz w:val="24"/>
          <w:szCs w:val="24"/>
        </w:rPr>
        <w:t xml:space="preserve">Unlike OSPF, which is configured in the OSPF router-config mode, OSPFv3 is, for the most part, configured </w:t>
      </w:r>
      <w:r w:rsidR="00EA57C2">
        <w:rPr>
          <w:sz w:val="24"/>
          <w:szCs w:val="24"/>
        </w:rPr>
        <w:t xml:space="preserve">on the interfaces. To form </w:t>
      </w:r>
      <w:r w:rsidR="00725E90">
        <w:rPr>
          <w:sz w:val="24"/>
          <w:szCs w:val="24"/>
        </w:rPr>
        <w:t xml:space="preserve">an OSPFv3 link, the user must hop on to the interface configuration mode and enable the </w:t>
      </w:r>
      <w:r w:rsidR="00F069CD" w:rsidRPr="00DC3E53">
        <w:rPr>
          <w:rFonts w:ascii="Courier New" w:hAnsi="Courier New" w:cs="Courier New"/>
          <w:sz w:val="24"/>
          <w:szCs w:val="24"/>
          <w:highlight w:val="yellow"/>
        </w:rPr>
        <w:lastRenderedPageBreak/>
        <w:t xml:space="preserve">ipv6 </w:t>
      </w:r>
      <w:proofErr w:type="spellStart"/>
      <w:r w:rsidR="00F069CD" w:rsidRPr="00DC3E53">
        <w:rPr>
          <w:rFonts w:ascii="Courier New" w:hAnsi="Courier New" w:cs="Courier New"/>
          <w:sz w:val="24"/>
          <w:szCs w:val="24"/>
          <w:highlight w:val="yellow"/>
        </w:rPr>
        <w:t>ospf</w:t>
      </w:r>
      <w:proofErr w:type="spellEnd"/>
      <w:r w:rsidR="00F069CD" w:rsidRPr="00DC3E5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="00F069CD" w:rsidRPr="00DC3E53">
        <w:rPr>
          <w:rFonts w:ascii="Courier New" w:hAnsi="Courier New" w:cs="Courier New"/>
          <w:i/>
          <w:iCs/>
          <w:sz w:val="24"/>
          <w:szCs w:val="24"/>
          <w:highlight w:val="yellow"/>
        </w:rPr>
        <w:t>{OSPFv3 process</w:t>
      </w:r>
      <w:r w:rsidR="00DC3E53" w:rsidRPr="00DC3E53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 id} </w:t>
      </w:r>
      <w:r w:rsidR="00DC3E53" w:rsidRPr="00DC3E53">
        <w:rPr>
          <w:rFonts w:ascii="Courier New" w:hAnsi="Courier New" w:cs="Courier New"/>
          <w:sz w:val="24"/>
          <w:szCs w:val="24"/>
          <w:highlight w:val="yellow"/>
        </w:rPr>
        <w:t xml:space="preserve">area </w:t>
      </w:r>
      <w:r w:rsidR="00DC3E53" w:rsidRPr="00DC3E53">
        <w:rPr>
          <w:rFonts w:ascii="Courier New" w:hAnsi="Courier New" w:cs="Courier New"/>
          <w:i/>
          <w:iCs/>
          <w:sz w:val="24"/>
          <w:szCs w:val="24"/>
          <w:highlight w:val="yellow"/>
        </w:rPr>
        <w:t>{area id (which is 1 in this case)}</w:t>
      </w:r>
      <w:r w:rsidR="00DC3E53">
        <w:rPr>
          <w:rFonts w:cstheme="minorHAnsi"/>
          <w:sz w:val="24"/>
          <w:szCs w:val="24"/>
        </w:rPr>
        <w:t xml:space="preserve"> command.</w:t>
      </w:r>
      <w:r w:rsidR="002058EE">
        <w:rPr>
          <w:rFonts w:cstheme="minorHAnsi"/>
          <w:sz w:val="24"/>
          <w:szCs w:val="24"/>
        </w:rPr>
        <w:t xml:space="preserve"> This command must be enabled on all the interfaces </w:t>
      </w:r>
      <w:r w:rsidR="00B2136C">
        <w:rPr>
          <w:rFonts w:cstheme="minorHAnsi"/>
          <w:sz w:val="24"/>
          <w:szCs w:val="24"/>
        </w:rPr>
        <w:t xml:space="preserve">that need to </w:t>
      </w:r>
      <w:r w:rsidR="000173C4">
        <w:rPr>
          <w:rFonts w:cstheme="minorHAnsi"/>
          <w:sz w:val="24"/>
          <w:szCs w:val="24"/>
        </w:rPr>
        <w:t>operate</w:t>
      </w:r>
      <w:r w:rsidR="00B2136C">
        <w:rPr>
          <w:rFonts w:cstheme="minorHAnsi"/>
          <w:sz w:val="24"/>
          <w:szCs w:val="24"/>
        </w:rPr>
        <w:t xml:space="preserve"> OSPF</w:t>
      </w:r>
      <w:r w:rsidR="00455956">
        <w:rPr>
          <w:rFonts w:cstheme="minorHAnsi"/>
          <w:sz w:val="24"/>
          <w:szCs w:val="24"/>
        </w:rPr>
        <w:t xml:space="preserve"> and on R1, R2, and R3.</w:t>
      </w:r>
    </w:p>
    <w:p w14:paraId="12426FBD" w14:textId="10C124F1" w:rsidR="00192315" w:rsidRDefault="000173C4" w:rsidP="000173C4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11: -</w:t>
      </w:r>
    </w:p>
    <w:p w14:paraId="5CB2FC67" w14:textId="2B02D85B" w:rsidR="000173C4" w:rsidRDefault="00F55FC0" w:rsidP="000173C4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ab/>
        <w:t>This step involve</w:t>
      </w:r>
      <w:r w:rsidR="00BE6824">
        <w:rPr>
          <w:sz w:val="24"/>
          <w:szCs w:val="24"/>
        </w:rPr>
        <w:t>s with</w:t>
      </w:r>
      <w:r>
        <w:rPr>
          <w:sz w:val="24"/>
          <w:szCs w:val="24"/>
        </w:rPr>
        <w:t xml:space="preserve"> </w:t>
      </w:r>
      <w:r w:rsidR="009115A6">
        <w:rPr>
          <w:sz w:val="24"/>
          <w:szCs w:val="24"/>
        </w:rPr>
        <w:t>redistribut</w:t>
      </w:r>
      <w:r w:rsidR="00BE6824">
        <w:rPr>
          <w:sz w:val="24"/>
          <w:szCs w:val="24"/>
        </w:rPr>
        <w:t>ion of</w:t>
      </w:r>
      <w:r w:rsidR="009115A6">
        <w:rPr>
          <w:sz w:val="24"/>
          <w:szCs w:val="24"/>
        </w:rPr>
        <w:t xml:space="preserve"> OSPFv3 and BGPv6 into each other, and it must be done on R1, R2 and R3.</w:t>
      </w:r>
      <w:r w:rsidR="00BE6824">
        <w:rPr>
          <w:sz w:val="24"/>
          <w:szCs w:val="24"/>
        </w:rPr>
        <w:t xml:space="preserve"> </w:t>
      </w:r>
      <w:r w:rsidR="00316808">
        <w:rPr>
          <w:sz w:val="24"/>
          <w:szCs w:val="24"/>
        </w:rPr>
        <w:t xml:space="preserve">To redistribute OSPFv3 into BGP, the user must enter the </w:t>
      </w:r>
      <w:r w:rsidR="00BA273B">
        <w:rPr>
          <w:sz w:val="24"/>
          <w:szCs w:val="24"/>
        </w:rPr>
        <w:t>IPv6 BGP</w:t>
      </w:r>
      <w:r w:rsidR="00316808">
        <w:rPr>
          <w:sz w:val="24"/>
          <w:szCs w:val="24"/>
        </w:rPr>
        <w:t xml:space="preserve"> address-family mode </w:t>
      </w:r>
      <w:r w:rsidR="00BA273B">
        <w:rPr>
          <w:sz w:val="24"/>
          <w:szCs w:val="24"/>
        </w:rPr>
        <w:t xml:space="preserve">and type in the </w:t>
      </w:r>
      <w:r w:rsidR="00BA273B" w:rsidRPr="00322F6E">
        <w:rPr>
          <w:rFonts w:ascii="Courier New" w:hAnsi="Courier New" w:cs="Courier New"/>
          <w:sz w:val="24"/>
          <w:szCs w:val="24"/>
          <w:highlight w:val="yellow"/>
        </w:rPr>
        <w:t xml:space="preserve">redistribute OSPF </w:t>
      </w:r>
      <w:r w:rsidR="00322F6E" w:rsidRPr="00322F6E">
        <w:rPr>
          <w:rFonts w:ascii="Courier New" w:hAnsi="Courier New" w:cs="Courier New"/>
          <w:i/>
          <w:iCs/>
          <w:sz w:val="24"/>
          <w:szCs w:val="24"/>
          <w:highlight w:val="yellow"/>
        </w:rPr>
        <w:t>{OSPF process id}</w:t>
      </w:r>
      <w:r w:rsidR="00322F6E">
        <w:rPr>
          <w:rFonts w:asciiTheme="majorHAnsi" w:hAnsiTheme="majorHAnsi" w:cstheme="majorHAnsi"/>
          <w:sz w:val="24"/>
          <w:szCs w:val="24"/>
        </w:rPr>
        <w:t xml:space="preserve"> command</w:t>
      </w:r>
      <w:r w:rsidR="001B233A">
        <w:rPr>
          <w:rFonts w:asciiTheme="majorHAnsi" w:hAnsiTheme="majorHAnsi" w:cstheme="majorHAnsi"/>
          <w:sz w:val="24"/>
          <w:szCs w:val="24"/>
        </w:rPr>
        <w:t xml:space="preserve">, and to redistribute </w:t>
      </w:r>
      <w:r w:rsidR="009205B3">
        <w:rPr>
          <w:rFonts w:asciiTheme="majorHAnsi" w:hAnsiTheme="majorHAnsi" w:cstheme="majorHAnsi"/>
          <w:sz w:val="24"/>
          <w:szCs w:val="24"/>
        </w:rPr>
        <w:t xml:space="preserve">BGPv6 into OSPFv3, the user would need to enter the OSPFv3 router-config mode </w:t>
      </w:r>
      <w:r w:rsidR="00651F18">
        <w:rPr>
          <w:rFonts w:asciiTheme="majorHAnsi" w:hAnsiTheme="majorHAnsi" w:cstheme="majorHAnsi"/>
          <w:sz w:val="24"/>
          <w:szCs w:val="24"/>
        </w:rPr>
        <w:t xml:space="preserve">by typing the </w:t>
      </w:r>
      <w:r w:rsidR="00651F18" w:rsidRPr="00651F18">
        <w:rPr>
          <w:rFonts w:ascii="Courier New" w:hAnsi="Courier New" w:cs="Courier New"/>
          <w:sz w:val="24"/>
          <w:szCs w:val="24"/>
          <w:highlight w:val="yellow"/>
        </w:rPr>
        <w:t xml:space="preserve">ipv6 router OSPF </w:t>
      </w:r>
      <w:r w:rsidR="00651F18" w:rsidRPr="00651F18">
        <w:rPr>
          <w:rFonts w:ascii="Courier New" w:hAnsi="Courier New" w:cs="Courier New"/>
          <w:i/>
          <w:iCs/>
          <w:sz w:val="24"/>
          <w:szCs w:val="24"/>
          <w:highlight w:val="yellow"/>
        </w:rPr>
        <w:t>{OSPF process id}</w:t>
      </w:r>
      <w:r w:rsidR="00651F18">
        <w:rPr>
          <w:rFonts w:cstheme="minorHAnsi"/>
          <w:sz w:val="24"/>
          <w:szCs w:val="24"/>
        </w:rPr>
        <w:t xml:space="preserve"> command in the global-config mode.</w:t>
      </w:r>
      <w:r w:rsidR="00A82ED8">
        <w:rPr>
          <w:rFonts w:cstheme="minorHAnsi"/>
          <w:sz w:val="24"/>
          <w:szCs w:val="24"/>
        </w:rPr>
        <w:t xml:space="preserve"> Once they make it to the OSPFv3 router-config mode, they would </w:t>
      </w:r>
      <w:r w:rsidR="00273DB3">
        <w:rPr>
          <w:rFonts w:cstheme="minorHAnsi"/>
          <w:sz w:val="24"/>
          <w:szCs w:val="24"/>
        </w:rPr>
        <w:t xml:space="preserve">need to enter the </w:t>
      </w:r>
      <w:r w:rsidR="00273DB3" w:rsidRPr="00575244">
        <w:rPr>
          <w:rFonts w:ascii="Courier New" w:hAnsi="Courier New" w:cs="Courier New"/>
          <w:sz w:val="24"/>
          <w:szCs w:val="24"/>
          <w:highlight w:val="yellow"/>
        </w:rPr>
        <w:t xml:space="preserve">redistribute BGP </w:t>
      </w:r>
      <w:r w:rsidR="00273DB3" w:rsidRPr="00575244">
        <w:rPr>
          <w:rFonts w:ascii="Courier New" w:hAnsi="Courier New" w:cs="Courier New"/>
          <w:i/>
          <w:iCs/>
          <w:sz w:val="24"/>
          <w:szCs w:val="24"/>
          <w:highlight w:val="yellow"/>
        </w:rPr>
        <w:t>{BGP AS number}</w:t>
      </w:r>
      <w:r w:rsidR="00575244">
        <w:rPr>
          <w:rFonts w:cstheme="minorHAnsi"/>
          <w:sz w:val="24"/>
          <w:szCs w:val="24"/>
        </w:rPr>
        <w:t xml:space="preserve"> command to redistribute BGPv6 into OSPFv3.</w:t>
      </w:r>
    </w:p>
    <w:p w14:paraId="4874F282" w14:textId="54FF8867" w:rsidR="00CB17DA" w:rsidRDefault="001B71EE" w:rsidP="00504D0B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12: -</w:t>
      </w:r>
    </w:p>
    <w:p w14:paraId="6A20BE11" w14:textId="5DDAF155" w:rsidR="00504D0B" w:rsidRDefault="00504D0B" w:rsidP="00504D0B">
      <w:pPr>
        <w:rPr>
          <w:rFonts w:cstheme="minorHAnsi"/>
          <w:color w:val="000000" w:themeColor="text1"/>
          <w:sz w:val="24"/>
          <w:szCs w:val="24"/>
        </w:rPr>
      </w:pPr>
      <w:r>
        <w:tab/>
      </w:r>
      <w:r w:rsidR="00605D36">
        <w:rPr>
          <w:sz w:val="24"/>
          <w:szCs w:val="24"/>
        </w:rPr>
        <w:t xml:space="preserve">Now that IBGPv6 is completed, </w:t>
      </w:r>
      <w:r w:rsidR="00FE292C">
        <w:rPr>
          <w:sz w:val="24"/>
          <w:szCs w:val="24"/>
        </w:rPr>
        <w:t xml:space="preserve">the user would need to </w:t>
      </w:r>
      <w:r w:rsidR="004327AE">
        <w:rPr>
          <w:sz w:val="24"/>
          <w:szCs w:val="24"/>
        </w:rPr>
        <w:t xml:space="preserve">execute </w:t>
      </w:r>
      <w:r w:rsidR="00294590">
        <w:rPr>
          <w:sz w:val="24"/>
          <w:szCs w:val="24"/>
        </w:rPr>
        <w:t xml:space="preserve">EBGPv6 on R2, R3, R4 and R5. </w:t>
      </w:r>
      <w:r w:rsidR="003F0A4A">
        <w:rPr>
          <w:sz w:val="24"/>
          <w:szCs w:val="24"/>
        </w:rPr>
        <w:t xml:space="preserve">The user must repeat </w:t>
      </w:r>
      <w:r w:rsidR="003F0A4A">
        <w:rPr>
          <w:rFonts w:asciiTheme="majorHAnsi" w:hAnsiTheme="majorHAnsi" w:cstheme="majorHAnsi"/>
          <w:color w:val="B85A22" w:themeColor="accent2" w:themeShade="BF"/>
          <w:sz w:val="24"/>
          <w:szCs w:val="24"/>
        </w:rPr>
        <w:t xml:space="preserve">STEP </w:t>
      </w:r>
      <w:proofErr w:type="gramStart"/>
      <w:r w:rsidR="00077EA9">
        <w:rPr>
          <w:rFonts w:asciiTheme="majorHAnsi" w:hAnsiTheme="majorHAnsi" w:cstheme="majorHAnsi"/>
          <w:color w:val="B85A22" w:themeColor="accent2" w:themeShade="BF"/>
          <w:sz w:val="24"/>
          <w:szCs w:val="24"/>
        </w:rPr>
        <w:t>9</w:t>
      </w:r>
      <w:r w:rsidR="00077EA9" w:rsidRPr="00077EA9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077EA9">
        <w:rPr>
          <w:rFonts w:cstheme="minorHAnsi"/>
          <w:color w:val="000000" w:themeColor="text1"/>
          <w:sz w:val="24"/>
          <w:szCs w:val="24"/>
        </w:rPr>
        <w:t xml:space="preserve"> but</w:t>
      </w:r>
      <w:proofErr w:type="gramEnd"/>
      <w:r w:rsidR="00793D91">
        <w:rPr>
          <w:rFonts w:cstheme="minorHAnsi"/>
          <w:color w:val="000000" w:themeColor="text1"/>
          <w:sz w:val="24"/>
          <w:szCs w:val="24"/>
        </w:rPr>
        <w:t xml:space="preserve"> would need to change the AS numbers in the neighbor statements </w:t>
      </w:r>
      <w:r w:rsidR="003451D6">
        <w:rPr>
          <w:rFonts w:cstheme="minorHAnsi"/>
          <w:color w:val="000000" w:themeColor="text1"/>
          <w:sz w:val="24"/>
          <w:szCs w:val="24"/>
        </w:rPr>
        <w:t>in the BGP address-family mode to form an EBGPv6 neighbor connection.</w:t>
      </w:r>
    </w:p>
    <w:p w14:paraId="336932DB" w14:textId="38150256" w:rsidR="00F36E0B" w:rsidRDefault="00F36E0B" w:rsidP="00F36E0B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13: -</w:t>
      </w:r>
    </w:p>
    <w:p w14:paraId="19076540" w14:textId="79AC3DA2" w:rsidR="00F36E0B" w:rsidRDefault="00507D8E" w:rsidP="00F36E0B">
      <w:pPr>
        <w:rPr>
          <w:rFonts w:cs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ab/>
      </w:r>
      <w:r w:rsidR="003F5A37">
        <w:rPr>
          <w:sz w:val="24"/>
          <w:szCs w:val="24"/>
        </w:rPr>
        <w:t xml:space="preserve">The user would, then, need to repeat </w:t>
      </w:r>
      <w:r w:rsidR="003F5A37">
        <w:rPr>
          <w:rFonts w:asciiTheme="majorHAnsi" w:hAnsiTheme="majorHAnsi" w:cstheme="majorHAnsi"/>
          <w:color w:val="B85A22" w:themeColor="accent2" w:themeShade="BF"/>
          <w:sz w:val="24"/>
          <w:szCs w:val="24"/>
        </w:rPr>
        <w:t xml:space="preserve">STEP 10 </w:t>
      </w:r>
      <w:r w:rsidR="003F5A37">
        <w:rPr>
          <w:rFonts w:cstheme="minorHAnsi"/>
          <w:color w:val="000000" w:themeColor="text1"/>
          <w:sz w:val="24"/>
          <w:szCs w:val="24"/>
        </w:rPr>
        <w:t>on R</w:t>
      </w:r>
      <w:r w:rsidR="00746D49">
        <w:rPr>
          <w:rFonts w:cstheme="minorHAnsi"/>
          <w:color w:val="000000" w:themeColor="text1"/>
          <w:sz w:val="24"/>
          <w:szCs w:val="24"/>
        </w:rPr>
        <w:t xml:space="preserve">4 and R6 and </w:t>
      </w:r>
      <w:r w:rsidR="00746D49">
        <w:rPr>
          <w:rFonts w:cstheme="minorHAnsi"/>
          <w:color w:val="B85A22" w:themeColor="accent2" w:themeShade="BF"/>
          <w:sz w:val="24"/>
          <w:szCs w:val="24"/>
        </w:rPr>
        <w:t xml:space="preserve">STEP </w:t>
      </w:r>
      <w:r w:rsidR="008402EC">
        <w:rPr>
          <w:rFonts w:cstheme="minorHAnsi"/>
          <w:color w:val="B85A22" w:themeColor="accent2" w:themeShade="BF"/>
          <w:sz w:val="24"/>
          <w:szCs w:val="24"/>
        </w:rPr>
        <w:t xml:space="preserve">11 </w:t>
      </w:r>
      <w:r w:rsidR="008402EC">
        <w:rPr>
          <w:rFonts w:cstheme="minorHAnsi"/>
          <w:color w:val="000000" w:themeColor="text1"/>
          <w:sz w:val="24"/>
          <w:szCs w:val="24"/>
        </w:rPr>
        <w:t xml:space="preserve">on R4 to form OSPFv3 adjacencies </w:t>
      </w:r>
      <w:r w:rsidR="007724EA">
        <w:rPr>
          <w:rFonts w:cstheme="minorHAnsi"/>
          <w:color w:val="000000" w:themeColor="text1"/>
          <w:sz w:val="24"/>
          <w:szCs w:val="24"/>
        </w:rPr>
        <w:t xml:space="preserve">between R4 and R6 and redistribute </w:t>
      </w:r>
      <w:r w:rsidR="00D818BC">
        <w:rPr>
          <w:rFonts w:cstheme="minorHAnsi"/>
          <w:color w:val="000000" w:themeColor="text1"/>
          <w:sz w:val="24"/>
          <w:szCs w:val="24"/>
        </w:rPr>
        <w:t>OSPFv3 routes and BGPv6 routes into each other.</w:t>
      </w:r>
    </w:p>
    <w:p w14:paraId="5FC563FD" w14:textId="5D7F8ECD" w:rsidR="00D818BC" w:rsidRDefault="005E3B7A" w:rsidP="005E3B7A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Step 14: -</w:t>
      </w:r>
    </w:p>
    <w:p w14:paraId="247A34D5" w14:textId="3E7B74F4" w:rsidR="00077EA9" w:rsidRDefault="00B92AF8" w:rsidP="00B92AF8">
      <w:pPr>
        <w:ind w:left="0"/>
        <w:rPr>
          <w:rFonts w:cstheme="minorHAnsi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ab/>
      </w:r>
      <w:r w:rsidR="00384FA7">
        <w:rPr>
          <w:rFonts w:cstheme="minorHAnsi"/>
          <w:color w:val="000000" w:themeColor="text1"/>
          <w:sz w:val="24"/>
          <w:szCs w:val="24"/>
        </w:rPr>
        <w:t xml:space="preserve">In this step, the user would need to form IPv6 EIGRP connection between </w:t>
      </w:r>
      <w:r w:rsidR="00FD3ED3">
        <w:rPr>
          <w:rFonts w:cstheme="minorHAnsi"/>
          <w:color w:val="000000" w:themeColor="text1"/>
          <w:sz w:val="24"/>
          <w:szCs w:val="24"/>
        </w:rPr>
        <w:t>R5 and R7 and redistribute it into BGPv6. Like OSPFv3, EIGRP</w:t>
      </w:r>
      <w:r w:rsidR="00C23E0C">
        <w:rPr>
          <w:rFonts w:cstheme="minorHAnsi"/>
          <w:color w:val="000000" w:themeColor="text1"/>
          <w:sz w:val="24"/>
          <w:szCs w:val="24"/>
        </w:rPr>
        <w:t>v</w:t>
      </w:r>
      <w:r w:rsidR="00185C0F">
        <w:rPr>
          <w:rFonts w:cstheme="minorHAnsi"/>
          <w:color w:val="000000" w:themeColor="text1"/>
          <w:sz w:val="24"/>
          <w:szCs w:val="24"/>
        </w:rPr>
        <w:t xml:space="preserve">6 (IPv6 EIGRP) </w:t>
      </w:r>
      <w:r w:rsidR="004D3021">
        <w:rPr>
          <w:rFonts w:cstheme="minorHAnsi"/>
          <w:color w:val="000000" w:themeColor="text1"/>
          <w:sz w:val="24"/>
          <w:szCs w:val="24"/>
        </w:rPr>
        <w:t xml:space="preserve">is configured on the interfaces. </w:t>
      </w:r>
      <w:r w:rsidR="009C71D5">
        <w:rPr>
          <w:rFonts w:cstheme="minorHAnsi"/>
          <w:color w:val="000000" w:themeColor="text1"/>
          <w:sz w:val="24"/>
          <w:szCs w:val="24"/>
        </w:rPr>
        <w:t xml:space="preserve">To form and EIGRPv6 link, the user must enter the </w:t>
      </w:r>
      <w:r w:rsidR="00706967">
        <w:rPr>
          <w:rFonts w:cstheme="minorHAnsi"/>
          <w:color w:val="000000" w:themeColor="text1"/>
          <w:sz w:val="24"/>
          <w:szCs w:val="24"/>
        </w:rPr>
        <w:t>required</w:t>
      </w:r>
      <w:r w:rsidR="009C71D5">
        <w:rPr>
          <w:rFonts w:cstheme="minorHAnsi"/>
          <w:color w:val="000000" w:themeColor="text1"/>
          <w:sz w:val="24"/>
          <w:szCs w:val="24"/>
        </w:rPr>
        <w:t xml:space="preserve"> interface</w:t>
      </w:r>
      <w:r w:rsidR="00706967">
        <w:rPr>
          <w:rFonts w:cstheme="minorHAnsi"/>
          <w:color w:val="000000" w:themeColor="text1"/>
          <w:sz w:val="24"/>
          <w:szCs w:val="24"/>
        </w:rPr>
        <w:t xml:space="preserve"> and type in the </w:t>
      </w:r>
      <w:r w:rsidR="00706967" w:rsidRPr="00BA69A1">
        <w:rPr>
          <w:rFonts w:ascii="Courier New" w:hAnsi="Courier New" w:cs="Courier New"/>
          <w:color w:val="000000" w:themeColor="text1"/>
          <w:sz w:val="24"/>
          <w:szCs w:val="24"/>
          <w:highlight w:val="yellow"/>
        </w:rPr>
        <w:t xml:space="preserve">ipv6 EIGRP </w:t>
      </w:r>
      <w:r w:rsidR="00706967" w:rsidRPr="00BA69A1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yellow"/>
        </w:rPr>
        <w:t>{EIGRP AS number}</w:t>
      </w:r>
      <w:r w:rsidR="003E04B6">
        <w:rPr>
          <w:rFonts w:cstheme="minorHAnsi"/>
          <w:color w:val="000000" w:themeColor="text1"/>
          <w:sz w:val="24"/>
          <w:szCs w:val="24"/>
        </w:rPr>
        <w:t xml:space="preserve"> command. This process needs to be completed on R5 and R</w:t>
      </w:r>
      <w:r w:rsidR="004013FE">
        <w:rPr>
          <w:rFonts w:cstheme="minorHAnsi"/>
          <w:color w:val="000000" w:themeColor="text1"/>
          <w:sz w:val="24"/>
          <w:szCs w:val="24"/>
        </w:rPr>
        <w:t xml:space="preserve">7. To redistribute EIGRPv6 into BGPv6 and vice-versa, the user would need to hop in to </w:t>
      </w:r>
      <w:r w:rsidR="00D70FF0">
        <w:rPr>
          <w:rFonts w:cstheme="minorHAnsi"/>
          <w:color w:val="000000" w:themeColor="text1"/>
          <w:sz w:val="24"/>
          <w:szCs w:val="24"/>
        </w:rPr>
        <w:t xml:space="preserve">R5 and enter the IPv6 BGP address-family mode. Once the user reaches there, </w:t>
      </w:r>
      <w:r w:rsidR="007D3311">
        <w:rPr>
          <w:rFonts w:cstheme="minorHAnsi"/>
          <w:color w:val="000000" w:themeColor="text1"/>
          <w:sz w:val="24"/>
          <w:szCs w:val="24"/>
        </w:rPr>
        <w:t xml:space="preserve">they must enable the </w:t>
      </w:r>
      <w:r w:rsidR="007D3311">
        <w:rPr>
          <w:rFonts w:ascii="Courier New" w:hAnsi="Courier New" w:cs="Courier New"/>
          <w:color w:val="000000" w:themeColor="text1"/>
          <w:sz w:val="24"/>
          <w:szCs w:val="24"/>
        </w:rPr>
        <w:t xml:space="preserve">redistribute </w:t>
      </w:r>
      <w:r w:rsidR="007D3311" w:rsidRPr="007D3311">
        <w:rPr>
          <w:rFonts w:ascii="Courier New" w:hAnsi="Courier New" w:cs="Courier New"/>
          <w:color w:val="000000" w:themeColor="text1"/>
          <w:sz w:val="24"/>
          <w:szCs w:val="24"/>
          <w:highlight w:val="yellow"/>
        </w:rPr>
        <w:t xml:space="preserve">EIGRP </w:t>
      </w:r>
      <w:r w:rsidR="007D3311" w:rsidRPr="007D3311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yellow"/>
        </w:rPr>
        <w:t>{EIGRP AS number}</w:t>
      </w:r>
      <w:r w:rsidR="007D3311">
        <w:rPr>
          <w:rFonts w:cstheme="minorHAnsi"/>
          <w:color w:val="000000" w:themeColor="text1"/>
          <w:sz w:val="24"/>
          <w:szCs w:val="24"/>
        </w:rPr>
        <w:t xml:space="preserve"> command. Afterwards, the user would need to enter the EIGRPv6 </w:t>
      </w:r>
      <w:r w:rsidR="00F60EE8">
        <w:rPr>
          <w:rFonts w:cstheme="minorHAnsi"/>
          <w:color w:val="000000" w:themeColor="text1"/>
          <w:sz w:val="24"/>
          <w:szCs w:val="24"/>
        </w:rPr>
        <w:t xml:space="preserve">router-config mode by using the </w:t>
      </w:r>
      <w:r w:rsidR="00F60EE8" w:rsidRPr="00F60EE8">
        <w:rPr>
          <w:rFonts w:ascii="Courier New" w:hAnsi="Courier New" w:cs="Courier New"/>
          <w:color w:val="000000" w:themeColor="text1"/>
          <w:sz w:val="24"/>
          <w:szCs w:val="24"/>
          <w:highlight w:val="yellow"/>
        </w:rPr>
        <w:t xml:space="preserve">ipv6 router EIGRP </w:t>
      </w:r>
      <w:r w:rsidR="00F60EE8" w:rsidRPr="00F60EE8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yellow"/>
        </w:rPr>
        <w:t>{EIGRP AS number}</w:t>
      </w:r>
      <w:r w:rsidR="00F60EE8">
        <w:rPr>
          <w:rFonts w:cstheme="minorHAnsi"/>
          <w:color w:val="000000" w:themeColor="text1"/>
          <w:sz w:val="24"/>
          <w:szCs w:val="24"/>
        </w:rPr>
        <w:t xml:space="preserve"> command in the global</w:t>
      </w:r>
      <w:r w:rsidR="00155818">
        <w:rPr>
          <w:rFonts w:cstheme="minorHAnsi"/>
          <w:color w:val="000000" w:themeColor="text1"/>
          <w:sz w:val="24"/>
          <w:szCs w:val="24"/>
        </w:rPr>
        <w:t xml:space="preserve">-config mode. After that, they would need to enter the </w:t>
      </w:r>
      <w:r w:rsidR="00155818" w:rsidRPr="001335B8">
        <w:rPr>
          <w:rFonts w:ascii="Courier New" w:hAnsi="Courier New" w:cs="Courier New"/>
          <w:sz w:val="24"/>
          <w:szCs w:val="24"/>
          <w:highlight w:val="yellow"/>
        </w:rPr>
        <w:t xml:space="preserve">redistribute BGP </w:t>
      </w:r>
      <w:r w:rsidR="00155818" w:rsidRPr="001335B8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{BPG AS number} </w:t>
      </w:r>
      <w:r w:rsidR="00155818" w:rsidRPr="001335B8">
        <w:rPr>
          <w:rFonts w:ascii="Courier New" w:hAnsi="Courier New" w:cs="Courier New"/>
          <w:sz w:val="24"/>
          <w:szCs w:val="24"/>
          <w:highlight w:val="yellow"/>
        </w:rPr>
        <w:t>metric 100 1 255 1 1500</w:t>
      </w:r>
      <w:r w:rsidR="002B3FE3">
        <w:rPr>
          <w:rFonts w:cstheme="minorHAnsi"/>
          <w:sz w:val="24"/>
          <w:szCs w:val="24"/>
        </w:rPr>
        <w:t xml:space="preserve"> command.</w:t>
      </w:r>
      <w:r w:rsidR="00DE400B">
        <w:rPr>
          <w:rFonts w:cstheme="minorHAnsi"/>
          <w:sz w:val="24"/>
          <w:szCs w:val="24"/>
        </w:rPr>
        <w:t xml:space="preserve"> The metric values are essential in this process too.</w:t>
      </w:r>
    </w:p>
    <w:p w14:paraId="214278FA" w14:textId="17092AED" w:rsidR="00DE400B" w:rsidRDefault="00E50EDC" w:rsidP="00E50EDC">
      <w:pPr>
        <w:pStyle w:val="Heading2"/>
        <w:ind w:left="0"/>
        <w:rPr>
          <w:sz w:val="32"/>
          <w:szCs w:val="32"/>
        </w:rPr>
      </w:pPr>
      <w:r>
        <w:rPr>
          <w:sz w:val="32"/>
          <w:szCs w:val="32"/>
        </w:rPr>
        <w:t>STEP 15: -</w:t>
      </w:r>
    </w:p>
    <w:p w14:paraId="55C08A35" w14:textId="1B31E8F7" w:rsidR="00E50EDC" w:rsidRDefault="00E50EDC" w:rsidP="00E50EDC">
      <w:pPr>
        <w:ind w:left="0"/>
        <w:rPr>
          <w:rFonts w:cs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ab/>
      </w:r>
      <w:r w:rsidR="00737F24">
        <w:rPr>
          <w:sz w:val="24"/>
          <w:szCs w:val="24"/>
        </w:rPr>
        <w:t xml:space="preserve">The user would, then, need to repeat </w:t>
      </w:r>
      <w:r w:rsidR="00B00CD1">
        <w:rPr>
          <w:rFonts w:cstheme="minorHAnsi"/>
          <w:color w:val="B85A22" w:themeColor="accent2" w:themeShade="BF"/>
          <w:sz w:val="24"/>
          <w:szCs w:val="24"/>
        </w:rPr>
        <w:t xml:space="preserve">STEP 8 </w:t>
      </w:r>
      <w:r w:rsidR="00B00CD1">
        <w:rPr>
          <w:rFonts w:cstheme="minorHAnsi"/>
          <w:color w:val="000000" w:themeColor="text1"/>
          <w:sz w:val="24"/>
          <w:szCs w:val="24"/>
        </w:rPr>
        <w:t xml:space="preserve">in the IPv6 </w:t>
      </w:r>
      <w:r w:rsidR="00845451">
        <w:rPr>
          <w:rFonts w:cstheme="minorHAnsi"/>
          <w:color w:val="000000" w:themeColor="text1"/>
          <w:sz w:val="24"/>
          <w:szCs w:val="24"/>
        </w:rPr>
        <w:t xml:space="preserve">BGP </w:t>
      </w:r>
      <w:r w:rsidR="00B00CD1">
        <w:rPr>
          <w:rFonts w:cstheme="minorHAnsi"/>
          <w:color w:val="000000" w:themeColor="text1"/>
          <w:sz w:val="24"/>
          <w:szCs w:val="24"/>
        </w:rPr>
        <w:t xml:space="preserve">address-family mode </w:t>
      </w:r>
      <w:r w:rsidR="00845451">
        <w:rPr>
          <w:rFonts w:cstheme="minorHAnsi"/>
          <w:color w:val="000000" w:themeColor="text1"/>
          <w:sz w:val="24"/>
          <w:szCs w:val="24"/>
        </w:rPr>
        <w:t>on R2 and R3 to finish the lab.</w:t>
      </w:r>
    </w:p>
    <w:p w14:paraId="64C3093F" w14:textId="1DDE2BF8" w:rsidR="00A25993" w:rsidRDefault="00A25993" w:rsidP="00A25993">
      <w:pPr>
        <w:pStyle w:val="Heading2"/>
      </w:pPr>
    </w:p>
    <w:p w14:paraId="6F499DD6" w14:textId="09F14C26" w:rsidR="00A25993" w:rsidRDefault="004B316C" w:rsidP="007F4F75">
      <w:pPr>
        <w:pStyle w:val="Heading2"/>
        <w:ind w:left="0"/>
        <w:rPr>
          <w:sz w:val="32"/>
          <w:szCs w:val="32"/>
        </w:rPr>
      </w:pPr>
      <w:r>
        <w:rPr>
          <w:sz w:val="32"/>
          <w:szCs w:val="32"/>
        </w:rPr>
        <w:t>Results</w:t>
      </w:r>
      <w:r w:rsidR="007F4F75">
        <w:rPr>
          <w:sz w:val="32"/>
          <w:szCs w:val="32"/>
        </w:rPr>
        <w:t>: -</w:t>
      </w:r>
    </w:p>
    <w:p w14:paraId="0AB2231C" w14:textId="221ED9E1" w:rsidR="007F4F75" w:rsidRDefault="007F4F75" w:rsidP="007F4F75">
      <w:pPr>
        <w:ind w:left="0"/>
      </w:pPr>
      <w: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46CEF03" wp14:editId="0864E7D7">
            <wp:extent cx="5643563" cy="3357563"/>
            <wp:effectExtent l="0" t="0" r="0" b="0"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 ip route R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3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E1D" w14:textId="71E58D33" w:rsidR="007F4F75" w:rsidRDefault="004B316C" w:rsidP="007030DA">
      <w:pPr>
        <w:ind w:left="0" w:firstLine="720"/>
        <w:rPr>
          <w:sz w:val="24"/>
          <w:szCs w:val="24"/>
        </w:rPr>
      </w:pPr>
      <w:r>
        <w:rPr>
          <w:sz w:val="24"/>
          <w:szCs w:val="24"/>
        </w:rPr>
        <w:t xml:space="preserve"> This image shows R1’s routing table</w:t>
      </w:r>
      <w:r w:rsidR="00544B60">
        <w:rPr>
          <w:sz w:val="24"/>
          <w:szCs w:val="24"/>
        </w:rPr>
        <w:t xml:space="preserve">. Although we configured IBGP and OSPF on this router, it just shows the routes that it learned through OSPF. A valid reason for that is that </w:t>
      </w:r>
      <w:r w:rsidR="00464287">
        <w:rPr>
          <w:sz w:val="24"/>
          <w:szCs w:val="24"/>
        </w:rPr>
        <w:t xml:space="preserve">it only shows routes learned from OSPF on the routing table because OSPF has </w:t>
      </w:r>
      <w:r w:rsidR="009B54CC">
        <w:rPr>
          <w:sz w:val="24"/>
          <w:szCs w:val="24"/>
        </w:rPr>
        <w:t xml:space="preserve">a lower AD than IBGP. Therefore, </w:t>
      </w:r>
      <w:r w:rsidR="00271343">
        <w:rPr>
          <w:sz w:val="24"/>
          <w:szCs w:val="24"/>
        </w:rPr>
        <w:t>R1</w:t>
      </w:r>
      <w:r w:rsidR="009B54CC">
        <w:rPr>
          <w:sz w:val="24"/>
          <w:szCs w:val="24"/>
        </w:rPr>
        <w:t xml:space="preserve"> uses </w:t>
      </w:r>
      <w:r w:rsidR="007C5DA1">
        <w:rPr>
          <w:sz w:val="24"/>
          <w:szCs w:val="24"/>
        </w:rPr>
        <w:t>OSPF to connect to the other rout</w:t>
      </w:r>
      <w:r w:rsidR="00271343">
        <w:rPr>
          <w:sz w:val="24"/>
          <w:szCs w:val="24"/>
        </w:rPr>
        <w:t>ers</w:t>
      </w:r>
      <w:r w:rsidR="007C5DA1">
        <w:rPr>
          <w:sz w:val="24"/>
          <w:szCs w:val="24"/>
        </w:rPr>
        <w:t xml:space="preserve"> as that is the fastest method </w:t>
      </w:r>
      <w:r w:rsidR="00271343">
        <w:rPr>
          <w:sz w:val="24"/>
          <w:szCs w:val="24"/>
        </w:rPr>
        <w:t>that R1 knows</w:t>
      </w:r>
      <w:r w:rsidR="00102E94">
        <w:rPr>
          <w:sz w:val="24"/>
          <w:szCs w:val="24"/>
        </w:rPr>
        <w:t>.</w:t>
      </w:r>
    </w:p>
    <w:p w14:paraId="0E66D950" w14:textId="7CA08F51" w:rsidR="00102E94" w:rsidRDefault="00102E94" w:rsidP="007F4F75">
      <w:pPr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F42C4A" wp14:editId="26527954">
            <wp:extent cx="4701540" cy="1958072"/>
            <wp:effectExtent l="0" t="0" r="3810" b="4445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bgp proof on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6538" cy="19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2158" w14:textId="412E9BD3" w:rsidR="00102E94" w:rsidRPr="007F4F75" w:rsidRDefault="00102E94" w:rsidP="007030DA">
      <w:pPr>
        <w:ind w:left="0" w:firstLine="720"/>
        <w:rPr>
          <w:sz w:val="24"/>
          <w:szCs w:val="24"/>
        </w:rPr>
      </w:pPr>
      <w:r>
        <w:rPr>
          <w:sz w:val="24"/>
          <w:szCs w:val="24"/>
        </w:rPr>
        <w:t xml:space="preserve">This is another screenshot taken </w:t>
      </w:r>
      <w:r w:rsidR="00B9074C">
        <w:rPr>
          <w:sz w:val="24"/>
          <w:szCs w:val="24"/>
        </w:rPr>
        <w:t xml:space="preserve">on R1, which shows that IBGP was configured, but was not visible in the routing table. </w:t>
      </w:r>
    </w:p>
    <w:p w14:paraId="133A5E14" w14:textId="769F4F83" w:rsidR="008C2FCB" w:rsidRDefault="008C2FCB" w:rsidP="008C2FCB">
      <w:pPr>
        <w:pStyle w:val="Heading2"/>
        <w:jc w:val="right"/>
        <w:rPr>
          <w:sz w:val="36"/>
        </w:rPr>
      </w:pPr>
      <w:bookmarkStart w:id="1" w:name="_GoBack"/>
      <w:bookmarkEnd w:id="1"/>
      <w:r>
        <w:rPr>
          <w:sz w:val="36"/>
        </w:rPr>
        <w:t>Configuration</w:t>
      </w:r>
    </w:p>
    <w:p w14:paraId="412739CF" w14:textId="77777777" w:rsidR="002C330C" w:rsidRDefault="002C330C" w:rsidP="00EE5DF9">
      <w:pPr>
        <w:pStyle w:val="Heading2"/>
        <w:rPr>
          <w:sz w:val="32"/>
          <w:szCs w:val="32"/>
        </w:rPr>
        <w:sectPr w:rsidR="002C330C">
          <w:headerReference w:type="firs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89E7C97" w14:textId="121EC2E3" w:rsidR="008C2FCB" w:rsidRDefault="00C76F22" w:rsidP="00EE5DF9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R1: -</w:t>
      </w:r>
    </w:p>
    <w:p w14:paraId="67F449D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hostname R1</w:t>
      </w:r>
    </w:p>
    <w:p w14:paraId="21C22157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boot-start-marker</w:t>
      </w:r>
    </w:p>
    <w:p w14:paraId="2F85D03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boot-end-marker</w:t>
      </w:r>
    </w:p>
    <w:p w14:paraId="3B908326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no aaa </w:t>
      </w:r>
      <w:proofErr w:type="gramStart"/>
      <w:r w:rsidRPr="00D101A3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32042E1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icmp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rate-limit unreachable</w:t>
      </w:r>
    </w:p>
    <w:p w14:paraId="6569B1D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lastRenderedPageBreak/>
        <w:t xml:space="preserve">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domain lookup</w:t>
      </w:r>
    </w:p>
    <w:p w14:paraId="22D7DAB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4DEDBFD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ipv6 </w:t>
      </w:r>
      <w:proofErr w:type="gramStart"/>
      <w:r w:rsidRPr="00D101A3">
        <w:rPr>
          <w:rFonts w:ascii="Courier New" w:hAnsi="Courier New" w:cs="Courier New"/>
          <w:sz w:val="24"/>
          <w:szCs w:val="24"/>
        </w:rPr>
        <w:t>unicast-routing</w:t>
      </w:r>
      <w:proofErr w:type="gramEnd"/>
    </w:p>
    <w:p w14:paraId="34E5B1D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ipv6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6AE5307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multilink bundle-name authenticated</w:t>
      </w:r>
    </w:p>
    <w:p w14:paraId="758051F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redundancy</w:t>
      </w:r>
    </w:p>
    <w:p w14:paraId="56D6495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tcp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synwait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>-time 5</w:t>
      </w:r>
    </w:p>
    <w:p w14:paraId="75C7DD1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FastEthernet0/0</w:t>
      </w:r>
    </w:p>
    <w:p w14:paraId="0F791FA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34BF5BE6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2C355C6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6277B3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Serial1/0</w:t>
      </w:r>
    </w:p>
    <w:p w14:paraId="03AEE0F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66F96AD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09840D9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A0A847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Serial1/1</w:t>
      </w:r>
    </w:p>
    <w:p w14:paraId="7088B9E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485173C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77D308BB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602E8A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Serial1/2</w:t>
      </w:r>
    </w:p>
    <w:p w14:paraId="68A4AFF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10FFEB2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44ED0F2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556A6EA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Serial1/3</w:t>
      </w:r>
    </w:p>
    <w:p w14:paraId="6F230A2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2E4A4B9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7341F72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4B4831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Serial2/0</w:t>
      </w:r>
    </w:p>
    <w:p w14:paraId="5C14F79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2B6C5D7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774960E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5516BE1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Serial2/1</w:t>
      </w:r>
    </w:p>
    <w:p w14:paraId="6486E86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268E507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3CB0F28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B54884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Serial2/2</w:t>
      </w:r>
    </w:p>
    <w:p w14:paraId="24FCA28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0AF2BD7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1D5BB4E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237FBF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Serial2/3</w:t>
      </w:r>
    </w:p>
    <w:p w14:paraId="18CA7B8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2AF22F2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2808CD9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4C386BF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Ethernet3/0</w:t>
      </w:r>
    </w:p>
    <w:p w14:paraId="0C15416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 192.168.1.1 255.255.255.0</w:t>
      </w:r>
    </w:p>
    <w:p w14:paraId="2679E09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CAA874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ipv6 address FE80::1 link-local</w:t>
      </w:r>
    </w:p>
    <w:p w14:paraId="2513A68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ipv6 address 1::1/64</w:t>
      </w:r>
    </w:p>
    <w:p w14:paraId="7DE746D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 area 0</w:t>
      </w:r>
    </w:p>
    <w:p w14:paraId="2C95140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Ethernet3/1</w:t>
      </w:r>
    </w:p>
    <w:p w14:paraId="6E2EF2E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 192.168.2.1 255.255.255.0</w:t>
      </w:r>
    </w:p>
    <w:p w14:paraId="1A28E93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E87116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ipv6 address FE80::1 link-local</w:t>
      </w:r>
    </w:p>
    <w:p w14:paraId="0EB2BDD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ipv6 address 2::1/64</w:t>
      </w:r>
    </w:p>
    <w:p w14:paraId="7A2A71EB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 area 0</w:t>
      </w:r>
    </w:p>
    <w:p w14:paraId="49612BC6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Ethernet3/2</w:t>
      </w:r>
    </w:p>
    <w:p w14:paraId="2FD917E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3676017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6823B75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D3DF89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Ethernet3/3</w:t>
      </w:r>
    </w:p>
    <w:p w14:paraId="0D75E31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7E94B77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2A4F94EB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4A10CDD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Ethernet3/4</w:t>
      </w:r>
    </w:p>
    <w:p w14:paraId="01B696F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54CA48F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6F5EE1C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608BEA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Ethernet3/5</w:t>
      </w:r>
    </w:p>
    <w:p w14:paraId="3885DB77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024127D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18A150A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F9EB97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Ethernet3/6</w:t>
      </w:r>
    </w:p>
    <w:p w14:paraId="073E8CB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05A9D54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5F66C0A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03F8CC2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Ethernet3/7</w:t>
      </w:r>
    </w:p>
    <w:p w14:paraId="7ABD1B6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43D14EC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4FC90F9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F6752F7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FastEthernet4/0</w:t>
      </w:r>
    </w:p>
    <w:p w14:paraId="69E6C26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54BC6F7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5C0DDD3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auto</w:t>
      </w:r>
    </w:p>
    <w:p w14:paraId="1AED23EF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speed auto</w:t>
      </w:r>
    </w:p>
    <w:p w14:paraId="1688593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FastEthernet4/1</w:t>
      </w:r>
    </w:p>
    <w:p w14:paraId="07D2B70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39C4FFB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55928D0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duplex auto</w:t>
      </w:r>
    </w:p>
    <w:p w14:paraId="72385FC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speed auto</w:t>
      </w:r>
    </w:p>
    <w:p w14:paraId="77BFAEF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lastRenderedPageBreak/>
        <w:t>interface Serial5/0</w:t>
      </w:r>
    </w:p>
    <w:p w14:paraId="0FA7E07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365B31F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63997AF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20E6D0F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Serial5/1</w:t>
      </w:r>
    </w:p>
    <w:p w14:paraId="4E7A957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4FC3E45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291BEB1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F15E8FB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Serial5/2</w:t>
      </w:r>
    </w:p>
    <w:p w14:paraId="7697BE0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3662BC8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04E79616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37573F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Serial5/3</w:t>
      </w:r>
    </w:p>
    <w:p w14:paraId="0BEE26B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4A4F1FF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588AA53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59F02DC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interface POS6/0</w:t>
      </w:r>
    </w:p>
    <w:p w14:paraId="6E1A0BF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address</w:t>
      </w:r>
    </w:p>
    <w:p w14:paraId="784A755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5B84B72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0D73AC6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router-id 1.1.1.1</w:t>
      </w:r>
    </w:p>
    <w:p w14:paraId="29A91B8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57928B9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2C01455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47CE0AA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network 192.168.1.0 0.0.0.255 area 0</w:t>
      </w:r>
    </w:p>
    <w:p w14:paraId="467A64C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network 192.168.2.0 0.0.0.255 area 0</w:t>
      </w:r>
    </w:p>
    <w:p w14:paraId="607A140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465ECDD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3E0BC2F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log-neighbor-changes</w:t>
      </w:r>
    </w:p>
    <w:p w14:paraId="644456D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neighbor 1::2 remote-as 1</w:t>
      </w:r>
    </w:p>
    <w:p w14:paraId="2CC4B51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neighbor 2::2 remote-as 1</w:t>
      </w:r>
    </w:p>
    <w:p w14:paraId="11645A0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neighbor 192.168.1.2 remote-as 1</w:t>
      </w:r>
    </w:p>
    <w:p w14:paraId="51DD6447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neighbor 192.168.2.2 remote-as 1</w:t>
      </w:r>
    </w:p>
    <w:p w14:paraId="355CCD1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address-family ipv4</w:t>
      </w:r>
    </w:p>
    <w:p w14:paraId="4433AD6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network 192.168.1.0</w:t>
      </w:r>
    </w:p>
    <w:p w14:paraId="0D9083B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network 192.168.2.0</w:t>
      </w:r>
    </w:p>
    <w:p w14:paraId="7C1AC76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2A60507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4BFB0ED6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7975176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no neighbor 1::2 activate</w:t>
      </w:r>
    </w:p>
    <w:p w14:paraId="1C0EFD2B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no neighbor 2::2 activate</w:t>
      </w:r>
    </w:p>
    <w:p w14:paraId="06132A2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neighbor 192.168.1.2 activate</w:t>
      </w:r>
    </w:p>
    <w:p w14:paraId="2843B66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neighbor 192.168.2.2 activate</w:t>
      </w:r>
    </w:p>
    <w:p w14:paraId="48B8C69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73A835E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address-family ipv6</w:t>
      </w:r>
    </w:p>
    <w:p w14:paraId="1729841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2EBE1D3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4E74525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5F871796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D101A3">
        <w:rPr>
          <w:rFonts w:ascii="Courier New" w:hAnsi="Courier New" w:cs="Courier New"/>
          <w:sz w:val="24"/>
          <w:szCs w:val="24"/>
        </w:rPr>
        <w:t>1::/</w:t>
      </w:r>
      <w:proofErr w:type="gramEnd"/>
      <w:r w:rsidRPr="00D101A3">
        <w:rPr>
          <w:rFonts w:ascii="Courier New" w:hAnsi="Courier New" w:cs="Courier New"/>
          <w:sz w:val="24"/>
          <w:szCs w:val="24"/>
        </w:rPr>
        <w:t>64</w:t>
      </w:r>
    </w:p>
    <w:p w14:paraId="5CA0C2B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D101A3">
        <w:rPr>
          <w:rFonts w:ascii="Courier New" w:hAnsi="Courier New" w:cs="Courier New"/>
          <w:sz w:val="24"/>
          <w:szCs w:val="24"/>
        </w:rPr>
        <w:t>2::/</w:t>
      </w:r>
      <w:proofErr w:type="gramEnd"/>
      <w:r w:rsidRPr="00D101A3">
        <w:rPr>
          <w:rFonts w:ascii="Courier New" w:hAnsi="Courier New" w:cs="Courier New"/>
          <w:sz w:val="24"/>
          <w:szCs w:val="24"/>
        </w:rPr>
        <w:t>64</w:t>
      </w:r>
    </w:p>
    <w:p w14:paraId="1E5BA00F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neighbor 1::2 activate</w:t>
      </w:r>
    </w:p>
    <w:p w14:paraId="3C18194B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 neighbor 2::2 activate</w:t>
      </w:r>
    </w:p>
    <w:p w14:paraId="038F34C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27E88AA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forward-protocol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nd</w:t>
      </w:r>
      <w:proofErr w:type="spellEnd"/>
    </w:p>
    <w:p w14:paraId="1F1C6377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http server</w:t>
      </w:r>
    </w:p>
    <w:p w14:paraId="1F209F8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http </w:t>
      </w:r>
      <w:proofErr w:type="gramStart"/>
      <w:r w:rsidRPr="00D101A3">
        <w:rPr>
          <w:rFonts w:ascii="Courier New" w:hAnsi="Courier New" w:cs="Courier New"/>
          <w:sz w:val="24"/>
          <w:szCs w:val="24"/>
        </w:rPr>
        <w:t>secure-server</w:t>
      </w:r>
      <w:proofErr w:type="gramEnd"/>
    </w:p>
    <w:p w14:paraId="4195BD76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cdp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log mismatch duplex</w:t>
      </w:r>
    </w:p>
    <w:p w14:paraId="28923E8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ipv6 router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0D75485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router-id 1.1.1.1</w:t>
      </w:r>
    </w:p>
    <w:p w14:paraId="6763F04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00062ED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083E929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63899692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30625AF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control-plane</w:t>
      </w:r>
    </w:p>
    <w:p w14:paraId="48497E84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101A3">
        <w:rPr>
          <w:rFonts w:ascii="Courier New" w:hAnsi="Courier New" w:cs="Courier New"/>
          <w:sz w:val="24"/>
          <w:szCs w:val="24"/>
        </w:rPr>
        <w:t>mgcp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profile default</w:t>
      </w:r>
    </w:p>
    <w:p w14:paraId="4687694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gatekeeper</w:t>
      </w:r>
    </w:p>
    <w:p w14:paraId="53DF25D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shutdown</w:t>
      </w:r>
    </w:p>
    <w:p w14:paraId="32BB3013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line con 0</w:t>
      </w:r>
    </w:p>
    <w:p w14:paraId="52301E9F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1B138BD0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57E75A11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61771E28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31CCD885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line aux 0</w:t>
      </w:r>
    </w:p>
    <w:p w14:paraId="1A9B470D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5201844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1F3D8239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15B98F0A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1</w:t>
      </w:r>
    </w:p>
    <w:p w14:paraId="0AB12D4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D101A3">
        <w:rPr>
          <w:rFonts w:ascii="Courier New" w:hAnsi="Courier New" w:cs="Courier New"/>
          <w:sz w:val="24"/>
          <w:szCs w:val="24"/>
        </w:rPr>
        <w:t>vty</w:t>
      </w:r>
      <w:proofErr w:type="spellEnd"/>
      <w:r w:rsidRPr="00D101A3">
        <w:rPr>
          <w:rFonts w:ascii="Courier New" w:hAnsi="Courier New" w:cs="Courier New"/>
          <w:sz w:val="24"/>
          <w:szCs w:val="24"/>
        </w:rPr>
        <w:t xml:space="preserve"> 0 4</w:t>
      </w:r>
    </w:p>
    <w:p w14:paraId="4A23C56E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login</w:t>
      </w:r>
    </w:p>
    <w:p w14:paraId="5959DA5C" w14:textId="77777777" w:rsidR="00D101A3" w:rsidRPr="00D101A3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 xml:space="preserve"> transport input all</w:t>
      </w:r>
    </w:p>
    <w:p w14:paraId="0401CCB6" w14:textId="3E59E0E9" w:rsidR="00C76F22" w:rsidRDefault="00D101A3" w:rsidP="00EE5DF9">
      <w:pPr>
        <w:rPr>
          <w:rFonts w:ascii="Courier New" w:hAnsi="Courier New" w:cs="Courier New"/>
          <w:sz w:val="24"/>
          <w:szCs w:val="24"/>
        </w:rPr>
      </w:pPr>
      <w:r w:rsidRPr="00D101A3">
        <w:rPr>
          <w:rFonts w:ascii="Courier New" w:hAnsi="Courier New" w:cs="Courier New"/>
          <w:sz w:val="24"/>
          <w:szCs w:val="24"/>
        </w:rPr>
        <w:t>end</w:t>
      </w:r>
    </w:p>
    <w:p w14:paraId="191627EF" w14:textId="10030CCB" w:rsidR="00D101A3" w:rsidRDefault="00234DB2" w:rsidP="00EE5DF9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R2: -</w:t>
      </w:r>
    </w:p>
    <w:p w14:paraId="14A11D97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hostname R2</w:t>
      </w:r>
    </w:p>
    <w:p w14:paraId="03F8EAB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boot-start-marker</w:t>
      </w:r>
    </w:p>
    <w:p w14:paraId="7F52606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lastRenderedPageBreak/>
        <w:t>boot-end-marker</w:t>
      </w:r>
    </w:p>
    <w:p w14:paraId="1649200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no aaa </w:t>
      </w:r>
      <w:proofErr w:type="gramStart"/>
      <w:r w:rsidRPr="00CC2D79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0E5F0A8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icmp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rate-limit unreachable</w:t>
      </w:r>
    </w:p>
    <w:p w14:paraId="6F24CB2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domain lookup</w:t>
      </w:r>
    </w:p>
    <w:p w14:paraId="719210F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0BA1114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ipv6 </w:t>
      </w:r>
      <w:proofErr w:type="gramStart"/>
      <w:r w:rsidRPr="00CC2D79">
        <w:rPr>
          <w:rFonts w:ascii="Courier New" w:hAnsi="Courier New" w:cs="Courier New"/>
          <w:sz w:val="24"/>
          <w:szCs w:val="24"/>
        </w:rPr>
        <w:t>unicast-routing</w:t>
      </w:r>
      <w:proofErr w:type="gramEnd"/>
    </w:p>
    <w:p w14:paraId="3D20598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ipv6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1D18A67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multilink bundle-name authenticated</w:t>
      </w:r>
    </w:p>
    <w:p w14:paraId="55B6925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redundancy</w:t>
      </w:r>
    </w:p>
    <w:p w14:paraId="581A255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tcp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synwait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>-time 5</w:t>
      </w:r>
    </w:p>
    <w:p w14:paraId="7E1885B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FastEthernet0/0</w:t>
      </w:r>
    </w:p>
    <w:p w14:paraId="0DCE1C37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371D2AF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75054BE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73D830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Serial1/0</w:t>
      </w:r>
    </w:p>
    <w:p w14:paraId="3DD99B7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602DBC8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5A59B5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D4664A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Serial1/1</w:t>
      </w:r>
    </w:p>
    <w:p w14:paraId="2091208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7A99D98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7B3AB488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62CB0E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Serial1/2</w:t>
      </w:r>
    </w:p>
    <w:p w14:paraId="4B8C671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645C9667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4F02E99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DC7856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Serial1/3</w:t>
      </w:r>
    </w:p>
    <w:p w14:paraId="2A562B9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46D42CC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4C5D89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512984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Serial2/0</w:t>
      </w:r>
    </w:p>
    <w:p w14:paraId="7567E46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2DB3429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10EE47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360616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Serial2/1</w:t>
      </w:r>
    </w:p>
    <w:p w14:paraId="6384BB80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761A019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EBC648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C6AA64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Serial2/2</w:t>
      </w:r>
    </w:p>
    <w:p w14:paraId="2279D3F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36C4E95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3B37B2A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2CE600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Serial2/3</w:t>
      </w:r>
    </w:p>
    <w:p w14:paraId="2247BE5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355D235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121620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8BA5A7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Ethernet3/0</w:t>
      </w:r>
    </w:p>
    <w:p w14:paraId="702D82B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 192.168.1.2 255.255.255.0</w:t>
      </w:r>
    </w:p>
    <w:p w14:paraId="1CFC672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A0DC6F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ipv6 address FE80::2 link-local</w:t>
      </w:r>
    </w:p>
    <w:p w14:paraId="1D97BBD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ipv6 address 1::2/64</w:t>
      </w:r>
    </w:p>
    <w:p w14:paraId="610EF2F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 area 0</w:t>
      </w:r>
    </w:p>
    <w:p w14:paraId="158BB3D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Ethernet3/1</w:t>
      </w:r>
    </w:p>
    <w:p w14:paraId="2B7FFFB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 192.168.3.1 255.255.255.0</w:t>
      </w:r>
    </w:p>
    <w:p w14:paraId="68823F4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7C1CC1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ipv6 address FE80::2 link-local</w:t>
      </w:r>
    </w:p>
    <w:p w14:paraId="10C0B8D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ipv6 address 3::1/64</w:t>
      </w:r>
    </w:p>
    <w:p w14:paraId="4C8032C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Ethernet3/2</w:t>
      </w:r>
    </w:p>
    <w:p w14:paraId="6D28BCE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4EE2F39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73A8627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DD745C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Ethernet3/3</w:t>
      </w:r>
    </w:p>
    <w:p w14:paraId="669DB4F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4B356737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AC574E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421DC0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Ethernet3/4</w:t>
      </w:r>
    </w:p>
    <w:p w14:paraId="02025E1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2FE093F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59A1F8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4B7C3D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Ethernet3/5</w:t>
      </w:r>
    </w:p>
    <w:p w14:paraId="68E04A5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7F900F5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4AA725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9F19B1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Ethernet3/6</w:t>
      </w:r>
    </w:p>
    <w:p w14:paraId="34D6DA1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317A0C1C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322F60E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5EA4F90C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Ethernet3/7</w:t>
      </w:r>
    </w:p>
    <w:p w14:paraId="79F3229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7F83D86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0011822C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ABB7F9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FastEthernet4/0</w:t>
      </w:r>
    </w:p>
    <w:p w14:paraId="461B9BA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2C2E3EB0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0527BF8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auto</w:t>
      </w:r>
    </w:p>
    <w:p w14:paraId="60EC675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speed auto</w:t>
      </w:r>
    </w:p>
    <w:p w14:paraId="6845CD7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FastEthernet4/1</w:t>
      </w:r>
    </w:p>
    <w:p w14:paraId="58E781E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446E6B0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lastRenderedPageBreak/>
        <w:t xml:space="preserve"> shutdown</w:t>
      </w:r>
    </w:p>
    <w:p w14:paraId="5B0DDB8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duplex auto</w:t>
      </w:r>
    </w:p>
    <w:p w14:paraId="3DAB3237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speed auto</w:t>
      </w:r>
    </w:p>
    <w:p w14:paraId="6BB24AF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Serial5/0</w:t>
      </w:r>
    </w:p>
    <w:p w14:paraId="31F2972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429EBB6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E88CD70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13E2C2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Serial5/1</w:t>
      </w:r>
    </w:p>
    <w:p w14:paraId="0930FF0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37B3A89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0257CA4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CF6DCD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Serial5/2</w:t>
      </w:r>
    </w:p>
    <w:p w14:paraId="25829A38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1E6321C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5C14659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589A9C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Serial5/3</w:t>
      </w:r>
    </w:p>
    <w:p w14:paraId="5D42BD9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64700738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38D1E67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783CF2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interface POS6/0</w:t>
      </w:r>
    </w:p>
    <w:p w14:paraId="46AFF10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address</w:t>
      </w:r>
    </w:p>
    <w:p w14:paraId="66BE60CC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3094685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</w:t>
      </w:r>
    </w:p>
    <w:p w14:paraId="4873E9E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router-id 2.2.2.2</w:t>
      </w:r>
    </w:p>
    <w:p w14:paraId="21E25A3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03AC4C3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03F3EDF0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</w:t>
      </w:r>
    </w:p>
    <w:p w14:paraId="3FFBC68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network 192.168.1.0 0.0.0.255 area 0</w:t>
      </w:r>
    </w:p>
    <w:p w14:paraId="38FB5D8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1E3F673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</w:t>
      </w:r>
    </w:p>
    <w:p w14:paraId="0166C5A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log-neighbor-changes</w:t>
      </w:r>
    </w:p>
    <w:p w14:paraId="5EB86A8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neighbor 1::1 remote-as 1</w:t>
      </w:r>
    </w:p>
    <w:p w14:paraId="63DADFD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neighbor 3::2 remote-as 2</w:t>
      </w:r>
    </w:p>
    <w:p w14:paraId="5EC9D52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neighbor 192.168.1.1 remote-as 1</w:t>
      </w:r>
    </w:p>
    <w:p w14:paraId="000427A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neighbor 192.168.3.2 remote-as 2</w:t>
      </w:r>
    </w:p>
    <w:p w14:paraId="3A71A7E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address-family ipv4</w:t>
      </w:r>
    </w:p>
    <w:p w14:paraId="354417C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network 192.168.1.0</w:t>
      </w:r>
    </w:p>
    <w:p w14:paraId="1050E51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network 192.168.3.0</w:t>
      </w:r>
    </w:p>
    <w:p w14:paraId="0A726FB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6335763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1504B33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 match internal external 1 external 2</w:t>
      </w:r>
    </w:p>
    <w:p w14:paraId="705BDDE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no neighbor 1::1 activate</w:t>
      </w:r>
    </w:p>
    <w:p w14:paraId="0F5DDFF6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no neighbor 3::2 activate</w:t>
      </w:r>
    </w:p>
    <w:p w14:paraId="1F659472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neighbor 192.168.1.1 activate</w:t>
      </w:r>
    </w:p>
    <w:p w14:paraId="16FC961C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neighbor 192.168.3.2 activate</w:t>
      </w:r>
    </w:p>
    <w:p w14:paraId="73176897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64146070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address-family ipv6</w:t>
      </w:r>
    </w:p>
    <w:p w14:paraId="7CC4A4F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1EFA8B3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 match internal external 1 external 2</w:t>
      </w:r>
    </w:p>
    <w:p w14:paraId="0CBBF9B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22681D4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CC2D79">
        <w:rPr>
          <w:rFonts w:ascii="Courier New" w:hAnsi="Courier New" w:cs="Courier New"/>
          <w:sz w:val="24"/>
          <w:szCs w:val="24"/>
        </w:rPr>
        <w:t>1::/</w:t>
      </w:r>
      <w:proofErr w:type="gramEnd"/>
      <w:r w:rsidRPr="00CC2D79">
        <w:rPr>
          <w:rFonts w:ascii="Courier New" w:hAnsi="Courier New" w:cs="Courier New"/>
          <w:sz w:val="24"/>
          <w:szCs w:val="24"/>
        </w:rPr>
        <w:t>64</w:t>
      </w:r>
    </w:p>
    <w:p w14:paraId="0F37016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CC2D79">
        <w:rPr>
          <w:rFonts w:ascii="Courier New" w:hAnsi="Courier New" w:cs="Courier New"/>
          <w:sz w:val="24"/>
          <w:szCs w:val="24"/>
        </w:rPr>
        <w:t>3::/</w:t>
      </w:r>
      <w:proofErr w:type="gramEnd"/>
      <w:r w:rsidRPr="00CC2D79">
        <w:rPr>
          <w:rFonts w:ascii="Courier New" w:hAnsi="Courier New" w:cs="Courier New"/>
          <w:sz w:val="24"/>
          <w:szCs w:val="24"/>
        </w:rPr>
        <w:t>64</w:t>
      </w:r>
    </w:p>
    <w:p w14:paraId="4C3EC95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neighbor 1::1 activate</w:t>
      </w:r>
    </w:p>
    <w:p w14:paraId="1FBF6D38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 neighbor 3::2 activate</w:t>
      </w:r>
    </w:p>
    <w:p w14:paraId="0DCDC9E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2AC82EA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forward-protocol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nd</w:t>
      </w:r>
      <w:proofErr w:type="spellEnd"/>
    </w:p>
    <w:p w14:paraId="5CB1FD2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http server</w:t>
      </w:r>
    </w:p>
    <w:p w14:paraId="3348B3A1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http </w:t>
      </w:r>
      <w:proofErr w:type="gramStart"/>
      <w:r w:rsidRPr="00CC2D79">
        <w:rPr>
          <w:rFonts w:ascii="Courier New" w:hAnsi="Courier New" w:cs="Courier New"/>
          <w:sz w:val="24"/>
          <w:szCs w:val="24"/>
        </w:rPr>
        <w:t>secure-server</w:t>
      </w:r>
      <w:proofErr w:type="gramEnd"/>
    </w:p>
    <w:p w14:paraId="071FFCC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cdp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log mismatch duplex</w:t>
      </w:r>
    </w:p>
    <w:p w14:paraId="71306D13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ipv6 router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</w:t>
      </w:r>
    </w:p>
    <w:p w14:paraId="69D5607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router-id 2.2.2.2</w:t>
      </w:r>
    </w:p>
    <w:p w14:paraId="39E3C5DF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722ADEC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71B0EE7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</w:t>
      </w:r>
    </w:p>
    <w:p w14:paraId="2BB9A01A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0B3FE0F0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control-plane</w:t>
      </w:r>
    </w:p>
    <w:p w14:paraId="2CA5025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CC2D79">
        <w:rPr>
          <w:rFonts w:ascii="Courier New" w:hAnsi="Courier New" w:cs="Courier New"/>
          <w:sz w:val="24"/>
          <w:szCs w:val="24"/>
        </w:rPr>
        <w:t>mgcp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profile default</w:t>
      </w:r>
    </w:p>
    <w:p w14:paraId="5157DBC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gatekeeper</w:t>
      </w:r>
    </w:p>
    <w:p w14:paraId="3297847D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shutdown</w:t>
      </w:r>
    </w:p>
    <w:p w14:paraId="79C27A6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line con 0</w:t>
      </w:r>
    </w:p>
    <w:p w14:paraId="34DF0788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6B30A9C5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44EDE1B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74F8890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</w:t>
      </w:r>
    </w:p>
    <w:p w14:paraId="7DAE0584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line aux 0</w:t>
      </w:r>
    </w:p>
    <w:p w14:paraId="1816A4D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37BED11B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2E68BC18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0304C2E8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1</w:t>
      </w:r>
    </w:p>
    <w:p w14:paraId="68B5FE1E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CC2D79">
        <w:rPr>
          <w:rFonts w:ascii="Courier New" w:hAnsi="Courier New" w:cs="Courier New"/>
          <w:sz w:val="24"/>
          <w:szCs w:val="24"/>
        </w:rPr>
        <w:t>vty</w:t>
      </w:r>
      <w:proofErr w:type="spellEnd"/>
      <w:r w:rsidRPr="00CC2D79">
        <w:rPr>
          <w:rFonts w:ascii="Courier New" w:hAnsi="Courier New" w:cs="Courier New"/>
          <w:sz w:val="24"/>
          <w:szCs w:val="24"/>
        </w:rPr>
        <w:t xml:space="preserve"> 0 4</w:t>
      </w:r>
    </w:p>
    <w:p w14:paraId="28E2BBD0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login</w:t>
      </w:r>
    </w:p>
    <w:p w14:paraId="1D4BEF29" w14:textId="77777777" w:rsidR="00CC2D79" w:rsidRPr="00CC2D79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 xml:space="preserve"> transport input all</w:t>
      </w:r>
    </w:p>
    <w:p w14:paraId="600E7620" w14:textId="1577087D" w:rsidR="00234DB2" w:rsidRDefault="00CC2D79" w:rsidP="00EE5DF9">
      <w:pPr>
        <w:rPr>
          <w:rFonts w:ascii="Courier New" w:hAnsi="Courier New" w:cs="Courier New"/>
          <w:sz w:val="24"/>
          <w:szCs w:val="24"/>
        </w:rPr>
      </w:pPr>
      <w:r w:rsidRPr="00CC2D79">
        <w:rPr>
          <w:rFonts w:ascii="Courier New" w:hAnsi="Courier New" w:cs="Courier New"/>
          <w:sz w:val="24"/>
          <w:szCs w:val="24"/>
        </w:rPr>
        <w:t>end</w:t>
      </w:r>
    </w:p>
    <w:p w14:paraId="128D6294" w14:textId="5ACD0C82" w:rsidR="00C16FFD" w:rsidRDefault="00C16FFD" w:rsidP="00EE5DF9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>R3: -</w:t>
      </w:r>
    </w:p>
    <w:p w14:paraId="072FF61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hostname R3</w:t>
      </w:r>
    </w:p>
    <w:p w14:paraId="55FFD51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boot-start-marker</w:t>
      </w:r>
    </w:p>
    <w:p w14:paraId="529F01A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boot-end-marker</w:t>
      </w:r>
    </w:p>
    <w:p w14:paraId="390EB71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no aaa </w:t>
      </w:r>
      <w:proofErr w:type="gramStart"/>
      <w:r w:rsidRPr="00516DD3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04929DE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icmp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rate-limit unreachable</w:t>
      </w:r>
    </w:p>
    <w:p w14:paraId="07C0C21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domain lookup</w:t>
      </w:r>
    </w:p>
    <w:p w14:paraId="08E2F36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059F8FD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ipv6 </w:t>
      </w:r>
      <w:proofErr w:type="gramStart"/>
      <w:r w:rsidRPr="00516DD3">
        <w:rPr>
          <w:rFonts w:ascii="Courier New" w:hAnsi="Courier New" w:cs="Courier New"/>
          <w:sz w:val="24"/>
          <w:szCs w:val="24"/>
        </w:rPr>
        <w:t>unicast-routing</w:t>
      </w:r>
      <w:proofErr w:type="gramEnd"/>
    </w:p>
    <w:p w14:paraId="555E803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ipv6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256914D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multilink bundle-name authenticated</w:t>
      </w:r>
    </w:p>
    <w:p w14:paraId="4B51870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redundancy</w:t>
      </w:r>
    </w:p>
    <w:p w14:paraId="11B5C1E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tcp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synwait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>-time 5</w:t>
      </w:r>
    </w:p>
    <w:p w14:paraId="04DBA045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FastEthernet0/0</w:t>
      </w:r>
    </w:p>
    <w:p w14:paraId="78A02E2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3416E1F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6CE76DE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057071C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Serial1/0</w:t>
      </w:r>
    </w:p>
    <w:p w14:paraId="45CA2CD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7826575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71F1A9C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5F0A226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Serial1/1</w:t>
      </w:r>
    </w:p>
    <w:p w14:paraId="22D6F32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2B3A22C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7055652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715F40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Serial1/2</w:t>
      </w:r>
    </w:p>
    <w:p w14:paraId="403FF515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70A9EB1C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41AD922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ACBA05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Serial1/3</w:t>
      </w:r>
    </w:p>
    <w:p w14:paraId="30D2940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19859E65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361A57F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BAD7F5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Serial2/0</w:t>
      </w:r>
    </w:p>
    <w:p w14:paraId="39F9FF1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46BB3BA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17ECD8B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442331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Serial2/1</w:t>
      </w:r>
    </w:p>
    <w:p w14:paraId="2AAF51C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22DFFC68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05E2EA7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D49920C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Serial2/2</w:t>
      </w:r>
    </w:p>
    <w:p w14:paraId="3A74C6C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2CF99F4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7F600D0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2DFD1A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Serial2/3</w:t>
      </w:r>
    </w:p>
    <w:p w14:paraId="7F79E77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02B212E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048D059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11D00A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Ethernet3/0</w:t>
      </w:r>
    </w:p>
    <w:p w14:paraId="40AEBC0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 192.168.2.2 255.255.255.0</w:t>
      </w:r>
    </w:p>
    <w:p w14:paraId="0A6F6FE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024EAE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ipv6 address FE80::3 link-local</w:t>
      </w:r>
    </w:p>
    <w:p w14:paraId="53546EA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ipv6 address 2::2/64</w:t>
      </w:r>
    </w:p>
    <w:p w14:paraId="69266C5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 area 0</w:t>
      </w:r>
    </w:p>
    <w:p w14:paraId="0218084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Ethernet3/1</w:t>
      </w:r>
    </w:p>
    <w:p w14:paraId="6F013845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 192.168.4.1 255.255.255.0</w:t>
      </w:r>
    </w:p>
    <w:p w14:paraId="1CD891A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B5965E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ipv6 address FE80::3 link-local</w:t>
      </w:r>
    </w:p>
    <w:p w14:paraId="6FA7106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ipv6 address 4::1/64</w:t>
      </w:r>
    </w:p>
    <w:p w14:paraId="772D362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Ethernet3/2</w:t>
      </w:r>
    </w:p>
    <w:p w14:paraId="1C8458CE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1C4FA57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368A81E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AA6F21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Ethernet3/3</w:t>
      </w:r>
    </w:p>
    <w:p w14:paraId="71A2D89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0F5AF5B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2F921D0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36FF5A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Ethernet3/4</w:t>
      </w:r>
    </w:p>
    <w:p w14:paraId="492EC66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227F327E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04C0DF0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638951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Ethernet3/5</w:t>
      </w:r>
    </w:p>
    <w:p w14:paraId="73BC57C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1B7FCDE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110AC65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5681D58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Ethernet3/6</w:t>
      </w:r>
    </w:p>
    <w:p w14:paraId="663AB11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74A82C9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72C4C03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010F63A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Ethernet3/7</w:t>
      </w:r>
    </w:p>
    <w:p w14:paraId="466E33B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0CC2C29C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26B0926C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half</w:t>
      </w:r>
    </w:p>
    <w:p w14:paraId="5EEDF21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FastEthernet4/0</w:t>
      </w:r>
    </w:p>
    <w:p w14:paraId="696DCA7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33FD8DE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213999C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auto</w:t>
      </w:r>
    </w:p>
    <w:p w14:paraId="39CC5BD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lastRenderedPageBreak/>
        <w:t xml:space="preserve"> speed auto</w:t>
      </w:r>
    </w:p>
    <w:p w14:paraId="6FEC92C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FastEthernet4/1</w:t>
      </w:r>
    </w:p>
    <w:p w14:paraId="61C7112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2CE964E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10CFB43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duplex auto</w:t>
      </w:r>
    </w:p>
    <w:p w14:paraId="0B40E5A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speed auto</w:t>
      </w:r>
    </w:p>
    <w:p w14:paraId="53B77C2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Serial5/0</w:t>
      </w:r>
    </w:p>
    <w:p w14:paraId="4121E1DE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4BE2E05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59C5F3A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A220DE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Serial5/1</w:t>
      </w:r>
    </w:p>
    <w:p w14:paraId="277C8A3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6FCF79B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057DF0A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B85D19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Serial5/2</w:t>
      </w:r>
    </w:p>
    <w:p w14:paraId="67C58988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203A08C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6D6FF3D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AE968D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Serial5/3</w:t>
      </w:r>
    </w:p>
    <w:p w14:paraId="67692C05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48CAA32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20E1886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73B8A1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interface POS6/0</w:t>
      </w:r>
    </w:p>
    <w:p w14:paraId="122DCC6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address</w:t>
      </w:r>
    </w:p>
    <w:p w14:paraId="0206834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4EE6ECB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</w:t>
      </w:r>
    </w:p>
    <w:p w14:paraId="0C13417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router-id 3.3.3.3</w:t>
      </w:r>
    </w:p>
    <w:p w14:paraId="59C2F95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27E4AEF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0B19E9B8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</w:t>
      </w:r>
    </w:p>
    <w:p w14:paraId="7C27E818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network 192.168.2.0 0.0.0.255 area 0</w:t>
      </w:r>
    </w:p>
    <w:p w14:paraId="21FFE00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70421108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</w:t>
      </w:r>
    </w:p>
    <w:p w14:paraId="31944B5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log-neighbor-changes</w:t>
      </w:r>
    </w:p>
    <w:p w14:paraId="211BA7D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neighbor 2::1 remote-as 1</w:t>
      </w:r>
    </w:p>
    <w:p w14:paraId="3D01DAE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neighbor 4::2 remote-as 3</w:t>
      </w:r>
    </w:p>
    <w:p w14:paraId="0B3707C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neighbor 192.168.2.1 remote-as 1</w:t>
      </w:r>
    </w:p>
    <w:p w14:paraId="5931A0C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neighbor 192.168.4.2 remote-as 3</w:t>
      </w:r>
    </w:p>
    <w:p w14:paraId="5FF0C89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address-family ipv4</w:t>
      </w:r>
    </w:p>
    <w:p w14:paraId="334BC602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network 192.168.2.0</w:t>
      </w:r>
    </w:p>
    <w:p w14:paraId="7CF8184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network 192.168.4.0</w:t>
      </w:r>
    </w:p>
    <w:p w14:paraId="54C989E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52BB6E4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7B81949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 match internal external 1 external 2</w:t>
      </w:r>
    </w:p>
    <w:p w14:paraId="352D808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no neighbor 2::1 activate</w:t>
      </w:r>
    </w:p>
    <w:p w14:paraId="2DA88CA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no neighbor 4::2 activate</w:t>
      </w:r>
    </w:p>
    <w:p w14:paraId="3628420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neighbor 192.168.2.1 activate</w:t>
      </w:r>
    </w:p>
    <w:p w14:paraId="4178CC5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neighbor 192.168.4.2 activate</w:t>
      </w:r>
    </w:p>
    <w:p w14:paraId="52443DB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1F003E9E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address-family ipv6</w:t>
      </w:r>
    </w:p>
    <w:p w14:paraId="676F0285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28C0A15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 match internal external 1 external 2</w:t>
      </w:r>
    </w:p>
    <w:p w14:paraId="00F9D468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0B5658C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516DD3">
        <w:rPr>
          <w:rFonts w:ascii="Courier New" w:hAnsi="Courier New" w:cs="Courier New"/>
          <w:sz w:val="24"/>
          <w:szCs w:val="24"/>
        </w:rPr>
        <w:t>2::/</w:t>
      </w:r>
      <w:proofErr w:type="gramEnd"/>
      <w:r w:rsidRPr="00516DD3">
        <w:rPr>
          <w:rFonts w:ascii="Courier New" w:hAnsi="Courier New" w:cs="Courier New"/>
          <w:sz w:val="24"/>
          <w:szCs w:val="24"/>
        </w:rPr>
        <w:t>64</w:t>
      </w:r>
    </w:p>
    <w:p w14:paraId="0A995ABD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516DD3">
        <w:rPr>
          <w:rFonts w:ascii="Courier New" w:hAnsi="Courier New" w:cs="Courier New"/>
          <w:sz w:val="24"/>
          <w:szCs w:val="24"/>
        </w:rPr>
        <w:t>4::/</w:t>
      </w:r>
      <w:proofErr w:type="gramEnd"/>
      <w:r w:rsidRPr="00516DD3">
        <w:rPr>
          <w:rFonts w:ascii="Courier New" w:hAnsi="Courier New" w:cs="Courier New"/>
          <w:sz w:val="24"/>
          <w:szCs w:val="24"/>
        </w:rPr>
        <w:t>64</w:t>
      </w:r>
    </w:p>
    <w:p w14:paraId="383AAE5C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neighbor 2::1 activate</w:t>
      </w:r>
    </w:p>
    <w:p w14:paraId="3E3FC944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 neighbor 4::2 activate</w:t>
      </w:r>
    </w:p>
    <w:p w14:paraId="3018FC9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499ED9E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forward-protocol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nd</w:t>
      </w:r>
      <w:proofErr w:type="spellEnd"/>
    </w:p>
    <w:p w14:paraId="6E19B9AC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http server</w:t>
      </w:r>
    </w:p>
    <w:p w14:paraId="6BF4DE0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http </w:t>
      </w:r>
      <w:proofErr w:type="gramStart"/>
      <w:r w:rsidRPr="00516DD3">
        <w:rPr>
          <w:rFonts w:ascii="Courier New" w:hAnsi="Courier New" w:cs="Courier New"/>
          <w:sz w:val="24"/>
          <w:szCs w:val="24"/>
        </w:rPr>
        <w:t>secure-server</w:t>
      </w:r>
      <w:proofErr w:type="gramEnd"/>
    </w:p>
    <w:p w14:paraId="2BF613E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cdp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log mismatch duplex</w:t>
      </w:r>
    </w:p>
    <w:p w14:paraId="1A662D4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ipv6 router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</w:t>
      </w:r>
    </w:p>
    <w:p w14:paraId="5CE4DF8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router-id 3.3.3.3</w:t>
      </w:r>
    </w:p>
    <w:p w14:paraId="535F2D5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055BDF9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309C798B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bgp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</w:t>
      </w:r>
    </w:p>
    <w:p w14:paraId="7DEFA85A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6E1A833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control-plane</w:t>
      </w:r>
    </w:p>
    <w:p w14:paraId="0A2A002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516DD3">
        <w:rPr>
          <w:rFonts w:ascii="Courier New" w:hAnsi="Courier New" w:cs="Courier New"/>
          <w:sz w:val="24"/>
          <w:szCs w:val="24"/>
        </w:rPr>
        <w:t>mgcp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profile default</w:t>
      </w:r>
    </w:p>
    <w:p w14:paraId="085479D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gatekeeper</w:t>
      </w:r>
    </w:p>
    <w:p w14:paraId="2BD1E965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shutdown</w:t>
      </w:r>
    </w:p>
    <w:p w14:paraId="2EF39073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line con 0</w:t>
      </w:r>
    </w:p>
    <w:p w14:paraId="50F94D9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07217996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2A423507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48F9169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</w:t>
      </w:r>
    </w:p>
    <w:p w14:paraId="16E4C93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line aux 0</w:t>
      </w:r>
    </w:p>
    <w:p w14:paraId="62092B4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14CF631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7319710C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3212D7B1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1</w:t>
      </w:r>
    </w:p>
    <w:p w14:paraId="17E95E5F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516DD3">
        <w:rPr>
          <w:rFonts w:ascii="Courier New" w:hAnsi="Courier New" w:cs="Courier New"/>
          <w:sz w:val="24"/>
          <w:szCs w:val="24"/>
        </w:rPr>
        <w:t>vty</w:t>
      </w:r>
      <w:proofErr w:type="spellEnd"/>
      <w:r w:rsidRPr="00516DD3">
        <w:rPr>
          <w:rFonts w:ascii="Courier New" w:hAnsi="Courier New" w:cs="Courier New"/>
          <w:sz w:val="24"/>
          <w:szCs w:val="24"/>
        </w:rPr>
        <w:t xml:space="preserve"> 0 4</w:t>
      </w:r>
    </w:p>
    <w:p w14:paraId="6ED61769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lastRenderedPageBreak/>
        <w:t xml:space="preserve"> login</w:t>
      </w:r>
    </w:p>
    <w:p w14:paraId="264CFA20" w14:textId="77777777" w:rsidR="00516DD3" w:rsidRPr="00516DD3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 xml:space="preserve"> transport input all</w:t>
      </w:r>
    </w:p>
    <w:p w14:paraId="0765BB09" w14:textId="3231F696" w:rsidR="00C16FFD" w:rsidRDefault="00516DD3" w:rsidP="00EE5DF9">
      <w:pPr>
        <w:rPr>
          <w:rFonts w:ascii="Courier New" w:hAnsi="Courier New" w:cs="Courier New"/>
          <w:sz w:val="24"/>
          <w:szCs w:val="24"/>
        </w:rPr>
      </w:pPr>
      <w:r w:rsidRPr="00516DD3">
        <w:rPr>
          <w:rFonts w:ascii="Courier New" w:hAnsi="Courier New" w:cs="Courier New"/>
          <w:sz w:val="24"/>
          <w:szCs w:val="24"/>
        </w:rPr>
        <w:t>end</w:t>
      </w:r>
    </w:p>
    <w:p w14:paraId="41CDA6DE" w14:textId="520FECC2" w:rsidR="001E55FE" w:rsidRDefault="001E55FE" w:rsidP="00EE5DF9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R4: -</w:t>
      </w:r>
    </w:p>
    <w:p w14:paraId="0D82300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hostname R4</w:t>
      </w:r>
    </w:p>
    <w:p w14:paraId="567A6DC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boot-start-marker</w:t>
      </w:r>
    </w:p>
    <w:p w14:paraId="31D2BD05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boot-end-marker</w:t>
      </w:r>
    </w:p>
    <w:p w14:paraId="7CAA2C1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no aaa </w:t>
      </w:r>
      <w:proofErr w:type="gramStart"/>
      <w:r w:rsidRPr="00D554AC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276ABFA2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icmp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rate-limit unreachable</w:t>
      </w:r>
    </w:p>
    <w:p w14:paraId="454669C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domain lookup</w:t>
      </w:r>
    </w:p>
    <w:p w14:paraId="39545BB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744F81A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ipv6 </w:t>
      </w:r>
      <w:proofErr w:type="gramStart"/>
      <w:r w:rsidRPr="00D554AC">
        <w:rPr>
          <w:rFonts w:ascii="Courier New" w:hAnsi="Courier New" w:cs="Courier New"/>
          <w:sz w:val="24"/>
          <w:szCs w:val="24"/>
        </w:rPr>
        <w:t>unicast-routing</w:t>
      </w:r>
      <w:proofErr w:type="gramEnd"/>
    </w:p>
    <w:p w14:paraId="7F1EF3AD" w14:textId="72F0C562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ipv6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61772DF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multilink bundle-name authenticated</w:t>
      </w:r>
    </w:p>
    <w:p w14:paraId="3075BA3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redundancy</w:t>
      </w:r>
    </w:p>
    <w:p w14:paraId="53AD2F2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tcp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synwait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>-time 5</w:t>
      </w:r>
    </w:p>
    <w:p w14:paraId="2AADAFE2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FastEthernet0/0</w:t>
      </w:r>
    </w:p>
    <w:p w14:paraId="6441366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34D134A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58DDFB0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542F15A" w14:textId="64DE24B5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</w:t>
      </w:r>
      <w:r w:rsidRPr="00D554AC">
        <w:rPr>
          <w:rFonts w:ascii="Courier New" w:hAnsi="Courier New" w:cs="Courier New"/>
          <w:sz w:val="24"/>
          <w:szCs w:val="24"/>
        </w:rPr>
        <w:t>nterface Serial1/0</w:t>
      </w:r>
    </w:p>
    <w:p w14:paraId="4431B5C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42167F7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74249D3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B592A2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Serial1/1</w:t>
      </w:r>
    </w:p>
    <w:p w14:paraId="46B366D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6B7E5C2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69A1B6D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B09C2B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Serial1/2</w:t>
      </w:r>
    </w:p>
    <w:p w14:paraId="0080CE5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6879895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1997D53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45119B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Serial1/3</w:t>
      </w:r>
    </w:p>
    <w:p w14:paraId="56546D0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7FE68BF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4A936874" w14:textId="12495BAA" w:rsidR="00D554AC" w:rsidRPr="00D554AC" w:rsidRDefault="00906423" w:rsidP="00EE5DF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D554AC" w:rsidRPr="00D554AC">
        <w:rPr>
          <w:rFonts w:ascii="Courier New" w:hAnsi="Courier New" w:cs="Courier New"/>
          <w:sz w:val="24"/>
          <w:szCs w:val="24"/>
        </w:rPr>
        <w:t>serial restart-delay 0</w:t>
      </w:r>
    </w:p>
    <w:p w14:paraId="6B7A459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Serial2/0</w:t>
      </w:r>
    </w:p>
    <w:p w14:paraId="4CCCCFB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684A07F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7B211A3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48F2C5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Serial2/1</w:t>
      </w:r>
    </w:p>
    <w:p w14:paraId="23A50715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0D0D85A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5ACDF78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972A2F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Serial2/2</w:t>
      </w:r>
    </w:p>
    <w:p w14:paraId="5DE2CB0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60948C1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3DCF041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4E2A6D5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Serial2/3</w:t>
      </w:r>
    </w:p>
    <w:p w14:paraId="262712D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440ABDA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6B1AEA6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0D252A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Ethernet3/0</w:t>
      </w:r>
    </w:p>
    <w:p w14:paraId="3FB9713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 192.168.3.2 255.255.255.0</w:t>
      </w:r>
    </w:p>
    <w:p w14:paraId="483828D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D8370E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ipv6 address FE80::4 link-local</w:t>
      </w:r>
    </w:p>
    <w:p w14:paraId="268E7175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ipv6 address 3::2/64</w:t>
      </w:r>
    </w:p>
    <w:p w14:paraId="351E9E3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Ethernet3/1</w:t>
      </w:r>
    </w:p>
    <w:p w14:paraId="72A8550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 192.168.5.1 255.255.255.0</w:t>
      </w:r>
    </w:p>
    <w:p w14:paraId="3ED3F95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5105C62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ipv6 address FE80::4 link-local</w:t>
      </w:r>
    </w:p>
    <w:p w14:paraId="3FB5122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ipv6 address 5::1/64</w:t>
      </w:r>
    </w:p>
    <w:p w14:paraId="2085B03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 area 1</w:t>
      </w:r>
    </w:p>
    <w:p w14:paraId="7BC54C7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Ethernet3/2</w:t>
      </w:r>
    </w:p>
    <w:p w14:paraId="5B135D4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10EE43F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1FB10B2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ACDE57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Ethernet3/3</w:t>
      </w:r>
    </w:p>
    <w:p w14:paraId="37E8DDAC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7B8CE85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67BA888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5EC26F7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Ethernet3/4</w:t>
      </w:r>
    </w:p>
    <w:p w14:paraId="643AAA8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39ADD54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5CDB56B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FBF9E6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Ethernet3/5</w:t>
      </w:r>
    </w:p>
    <w:p w14:paraId="252CD4F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43F227B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3BEBB07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A32BC9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Ethernet3/6</w:t>
      </w:r>
    </w:p>
    <w:p w14:paraId="4779D1C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2771D93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55A6307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DEDA6A2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Ethernet3/7</w:t>
      </w:r>
    </w:p>
    <w:p w14:paraId="111E4DF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52A1267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0B4E60A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half</w:t>
      </w:r>
    </w:p>
    <w:p w14:paraId="4EC63FF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lastRenderedPageBreak/>
        <w:t>interface FastEthernet4/0</w:t>
      </w:r>
    </w:p>
    <w:p w14:paraId="269034C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0544A40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3555B18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auto</w:t>
      </w:r>
    </w:p>
    <w:p w14:paraId="3388741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speed auto</w:t>
      </w:r>
    </w:p>
    <w:p w14:paraId="1AA1C4C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FastEthernet4/1</w:t>
      </w:r>
    </w:p>
    <w:p w14:paraId="4B05D64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39FA94D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5D2E0D7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duplex auto</w:t>
      </w:r>
    </w:p>
    <w:p w14:paraId="4AC89CD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speed auto</w:t>
      </w:r>
    </w:p>
    <w:p w14:paraId="6F27246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Serial5/0</w:t>
      </w:r>
    </w:p>
    <w:p w14:paraId="4BAD678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566A731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4CCE6EF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30C3D32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Serial5/1</w:t>
      </w:r>
    </w:p>
    <w:p w14:paraId="479473F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2531AB8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7D8E9AA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7C6A57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Serial5/2</w:t>
      </w:r>
    </w:p>
    <w:p w14:paraId="6AC664F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581BAA3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385F295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2B2DF25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Serial5/3</w:t>
      </w:r>
    </w:p>
    <w:p w14:paraId="532778B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2C4DE7A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43BCEB3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DA647B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interface POS6/0</w:t>
      </w:r>
    </w:p>
    <w:p w14:paraId="6F194AE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address</w:t>
      </w:r>
    </w:p>
    <w:p w14:paraId="385B9EF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4EB9530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</w:t>
      </w:r>
    </w:p>
    <w:p w14:paraId="36B371A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router-id 4.4.4.4</w:t>
      </w:r>
    </w:p>
    <w:p w14:paraId="1D1B4D3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3B6EDA8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26C23DD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</w:t>
      </w:r>
    </w:p>
    <w:p w14:paraId="04CA4D6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network 192.168.5.0 0.0.0.255 area 1</w:t>
      </w:r>
    </w:p>
    <w:p w14:paraId="6009018C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4AAF4F8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</w:t>
      </w:r>
    </w:p>
    <w:p w14:paraId="428BEC8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log-neighbor-changes</w:t>
      </w:r>
    </w:p>
    <w:p w14:paraId="0CFEC1A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neighbor 3::1 remote-as 1</w:t>
      </w:r>
    </w:p>
    <w:p w14:paraId="2457004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neighbor 192.168.3.1 remote-as 1</w:t>
      </w:r>
    </w:p>
    <w:p w14:paraId="09637B82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address-family ipv4</w:t>
      </w:r>
    </w:p>
    <w:p w14:paraId="4885D1C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network 192.168.3.0</w:t>
      </w:r>
    </w:p>
    <w:p w14:paraId="50CE08A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0B2DBE9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74F55FD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</w:t>
      </w:r>
    </w:p>
    <w:p w14:paraId="046BF6FC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no neighbor 3::1 activate</w:t>
      </w:r>
    </w:p>
    <w:p w14:paraId="3CEED68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neighbor 192.168.3.1 activate</w:t>
      </w:r>
    </w:p>
    <w:p w14:paraId="31A89644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3B2C58C6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address-family ipv6</w:t>
      </w:r>
    </w:p>
    <w:p w14:paraId="2F5675F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22F8CDB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</w:t>
      </w:r>
    </w:p>
    <w:p w14:paraId="3DF7B8EC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637E035C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D554AC">
        <w:rPr>
          <w:rFonts w:ascii="Courier New" w:hAnsi="Courier New" w:cs="Courier New"/>
          <w:sz w:val="24"/>
          <w:szCs w:val="24"/>
        </w:rPr>
        <w:t>3::/</w:t>
      </w:r>
      <w:proofErr w:type="gramEnd"/>
      <w:r w:rsidRPr="00D554AC">
        <w:rPr>
          <w:rFonts w:ascii="Courier New" w:hAnsi="Courier New" w:cs="Courier New"/>
          <w:sz w:val="24"/>
          <w:szCs w:val="24"/>
        </w:rPr>
        <w:t>64</w:t>
      </w:r>
    </w:p>
    <w:p w14:paraId="7453C12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 neighbor 3::1 activate</w:t>
      </w:r>
    </w:p>
    <w:p w14:paraId="4C25E21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5DFFC94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forward-protocol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nd</w:t>
      </w:r>
      <w:proofErr w:type="spellEnd"/>
    </w:p>
    <w:p w14:paraId="38DA8E2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http server</w:t>
      </w:r>
    </w:p>
    <w:p w14:paraId="338B44D5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http </w:t>
      </w:r>
      <w:proofErr w:type="gramStart"/>
      <w:r w:rsidRPr="00D554AC">
        <w:rPr>
          <w:rFonts w:ascii="Courier New" w:hAnsi="Courier New" w:cs="Courier New"/>
          <w:sz w:val="24"/>
          <w:szCs w:val="24"/>
        </w:rPr>
        <w:t>secure-server</w:t>
      </w:r>
      <w:proofErr w:type="gramEnd"/>
    </w:p>
    <w:p w14:paraId="48D5F07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cdp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log mismatch duplex</w:t>
      </w:r>
    </w:p>
    <w:p w14:paraId="52774D97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ipv6 router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</w:t>
      </w:r>
    </w:p>
    <w:p w14:paraId="45E86875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router-id 4.4.4.4</w:t>
      </w:r>
    </w:p>
    <w:p w14:paraId="7FFC18B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054DC20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13198FB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56AC0F8A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bgp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2</w:t>
      </w:r>
    </w:p>
    <w:p w14:paraId="2DC1736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control-plane</w:t>
      </w:r>
    </w:p>
    <w:p w14:paraId="577F74C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D554AC">
        <w:rPr>
          <w:rFonts w:ascii="Courier New" w:hAnsi="Courier New" w:cs="Courier New"/>
          <w:sz w:val="24"/>
          <w:szCs w:val="24"/>
        </w:rPr>
        <w:t>mgcp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profile default</w:t>
      </w:r>
    </w:p>
    <w:p w14:paraId="32F7EE4B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gatekeeper</w:t>
      </w:r>
    </w:p>
    <w:p w14:paraId="6C7D8E6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shutdown</w:t>
      </w:r>
    </w:p>
    <w:p w14:paraId="1759D0A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line con 0</w:t>
      </w:r>
    </w:p>
    <w:p w14:paraId="6BA77C4C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13586EB1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429B322D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56E0B2D3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1</w:t>
      </w:r>
    </w:p>
    <w:p w14:paraId="053937A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line aux 0</w:t>
      </w:r>
    </w:p>
    <w:p w14:paraId="7F17A8F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49BA4CF8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0B27B152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0CCA477F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1</w:t>
      </w:r>
    </w:p>
    <w:p w14:paraId="47258929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D554AC">
        <w:rPr>
          <w:rFonts w:ascii="Courier New" w:hAnsi="Courier New" w:cs="Courier New"/>
          <w:sz w:val="24"/>
          <w:szCs w:val="24"/>
        </w:rPr>
        <w:t>vty</w:t>
      </w:r>
      <w:proofErr w:type="spellEnd"/>
      <w:r w:rsidRPr="00D554AC">
        <w:rPr>
          <w:rFonts w:ascii="Courier New" w:hAnsi="Courier New" w:cs="Courier New"/>
          <w:sz w:val="24"/>
          <w:szCs w:val="24"/>
        </w:rPr>
        <w:t xml:space="preserve"> 0 4</w:t>
      </w:r>
    </w:p>
    <w:p w14:paraId="060BC250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login</w:t>
      </w:r>
    </w:p>
    <w:p w14:paraId="0C2A376E" w14:textId="77777777" w:rsidR="00D554AC" w:rsidRPr="00D554AC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 xml:space="preserve"> transport input all</w:t>
      </w:r>
    </w:p>
    <w:p w14:paraId="47FABF18" w14:textId="0184AD87" w:rsidR="001E55FE" w:rsidRDefault="00D554AC" w:rsidP="00EE5DF9">
      <w:pPr>
        <w:rPr>
          <w:rFonts w:ascii="Courier New" w:hAnsi="Courier New" w:cs="Courier New"/>
          <w:sz w:val="24"/>
          <w:szCs w:val="24"/>
        </w:rPr>
      </w:pPr>
      <w:r w:rsidRPr="00D554AC">
        <w:rPr>
          <w:rFonts w:ascii="Courier New" w:hAnsi="Courier New" w:cs="Courier New"/>
          <w:sz w:val="24"/>
          <w:szCs w:val="24"/>
        </w:rPr>
        <w:t>end</w:t>
      </w:r>
    </w:p>
    <w:p w14:paraId="5A01C319" w14:textId="73BC58A0" w:rsidR="00906423" w:rsidRDefault="00906423" w:rsidP="00EE5DF9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R5: -</w:t>
      </w:r>
    </w:p>
    <w:p w14:paraId="5FB1D5D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hostname R5</w:t>
      </w:r>
    </w:p>
    <w:p w14:paraId="7D2F222F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boot-start-marker</w:t>
      </w:r>
    </w:p>
    <w:p w14:paraId="143F713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boot-end-marker</w:t>
      </w:r>
    </w:p>
    <w:p w14:paraId="42B3F2D0" w14:textId="4D3A3690" w:rsidR="00C57649" w:rsidRPr="00C57649" w:rsidRDefault="00F67AF1" w:rsidP="00EE5DF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</w:t>
      </w:r>
      <w:r w:rsidR="00C57649" w:rsidRPr="00C57649">
        <w:rPr>
          <w:rFonts w:ascii="Courier New" w:hAnsi="Courier New" w:cs="Courier New"/>
          <w:sz w:val="24"/>
          <w:szCs w:val="24"/>
        </w:rPr>
        <w:t xml:space="preserve">o aaa </w:t>
      </w:r>
      <w:proofErr w:type="gramStart"/>
      <w:r w:rsidR="00C57649" w:rsidRPr="00C57649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0C76F88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lastRenderedPageBreak/>
        <w:t xml:space="preserve">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icmp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rate-limit unreachable</w:t>
      </w:r>
    </w:p>
    <w:p w14:paraId="0B8B027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domain lookup</w:t>
      </w:r>
    </w:p>
    <w:p w14:paraId="6EEABF8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3EC2D3F8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ipv6 </w:t>
      </w:r>
      <w:proofErr w:type="gramStart"/>
      <w:r w:rsidRPr="00C57649">
        <w:rPr>
          <w:rFonts w:ascii="Courier New" w:hAnsi="Courier New" w:cs="Courier New"/>
          <w:sz w:val="24"/>
          <w:szCs w:val="24"/>
        </w:rPr>
        <w:t>unicast-routing</w:t>
      </w:r>
      <w:proofErr w:type="gramEnd"/>
    </w:p>
    <w:p w14:paraId="534AABD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ipv6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3A452C3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multilink bundle-name authenticated</w:t>
      </w:r>
    </w:p>
    <w:p w14:paraId="256893D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redundancy</w:t>
      </w:r>
    </w:p>
    <w:p w14:paraId="4B9BBDFC" w14:textId="5E0C443E" w:rsidR="00C57649" w:rsidRPr="00C57649" w:rsidRDefault="00F67AF1" w:rsidP="00EE5DF9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i</w:t>
      </w:r>
      <w:r w:rsidR="00C57649" w:rsidRPr="00C57649">
        <w:rPr>
          <w:rFonts w:ascii="Courier New" w:hAnsi="Courier New" w:cs="Courier New"/>
          <w:sz w:val="24"/>
          <w:szCs w:val="24"/>
        </w:rPr>
        <w:t>p</w:t>
      </w:r>
      <w:proofErr w:type="spellEnd"/>
      <w:r w:rsidR="00C57649"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57649" w:rsidRPr="00C57649">
        <w:rPr>
          <w:rFonts w:ascii="Courier New" w:hAnsi="Courier New" w:cs="Courier New"/>
          <w:sz w:val="24"/>
          <w:szCs w:val="24"/>
        </w:rPr>
        <w:t>tcp</w:t>
      </w:r>
      <w:proofErr w:type="spellEnd"/>
      <w:r w:rsidR="00C57649"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57649" w:rsidRPr="00C57649">
        <w:rPr>
          <w:rFonts w:ascii="Courier New" w:hAnsi="Courier New" w:cs="Courier New"/>
          <w:sz w:val="24"/>
          <w:szCs w:val="24"/>
        </w:rPr>
        <w:t>synwait</w:t>
      </w:r>
      <w:proofErr w:type="spellEnd"/>
      <w:r w:rsidR="00C57649" w:rsidRPr="00C57649">
        <w:rPr>
          <w:rFonts w:ascii="Courier New" w:hAnsi="Courier New" w:cs="Courier New"/>
          <w:sz w:val="24"/>
          <w:szCs w:val="24"/>
        </w:rPr>
        <w:t>-time 5</w:t>
      </w:r>
    </w:p>
    <w:p w14:paraId="489CAD88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FastEthernet0/0</w:t>
      </w:r>
    </w:p>
    <w:p w14:paraId="3DBA25B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2945486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61F855D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B28341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Serial1/0</w:t>
      </w:r>
    </w:p>
    <w:p w14:paraId="5063DC8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2210167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5E3A8A8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94E0A6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Serial1/1</w:t>
      </w:r>
    </w:p>
    <w:p w14:paraId="11F23F7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157A034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04DCEAC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FEE885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Serial1/2</w:t>
      </w:r>
    </w:p>
    <w:p w14:paraId="2CF0FBF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33FE4F7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3E3AD52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BE9CAA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Serial1/3</w:t>
      </w:r>
    </w:p>
    <w:p w14:paraId="6310E88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1AB6285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59355CA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CE5328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Serial2/0</w:t>
      </w:r>
    </w:p>
    <w:p w14:paraId="6FD0281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1F9F5D1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3FC307B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D71A6D0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Serial2/1</w:t>
      </w:r>
    </w:p>
    <w:p w14:paraId="7C195113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72484C1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5A9C413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ABF0C1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Serial2/2</w:t>
      </w:r>
    </w:p>
    <w:p w14:paraId="5E406F5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68FCC01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4361F78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5034E04F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Serial2/3</w:t>
      </w:r>
    </w:p>
    <w:p w14:paraId="178E109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40202FA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2DD1D51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50D82CB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Ethernet3/0</w:t>
      </w:r>
    </w:p>
    <w:p w14:paraId="1038DFA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 192.168.4.2 255.255.255.0</w:t>
      </w:r>
    </w:p>
    <w:p w14:paraId="70E985E0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49C1CBA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ipv6 address FE80::5 link-local</w:t>
      </w:r>
    </w:p>
    <w:p w14:paraId="2AAE811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ipv6 address 4::2/64</w:t>
      </w:r>
    </w:p>
    <w:p w14:paraId="6D04D45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Ethernet3/1</w:t>
      </w:r>
    </w:p>
    <w:p w14:paraId="6D52B6D0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 192.168.6.1 255.255.255.0</w:t>
      </w:r>
    </w:p>
    <w:p w14:paraId="193C462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85CBC2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ipv6 address FE80::5 link-local</w:t>
      </w:r>
    </w:p>
    <w:p w14:paraId="58AB30E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ipv6 address 6::1/64</w:t>
      </w:r>
    </w:p>
    <w:p w14:paraId="3A7F2C9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1</w:t>
      </w:r>
    </w:p>
    <w:p w14:paraId="5B047B5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Ethernet3/2</w:t>
      </w:r>
    </w:p>
    <w:p w14:paraId="55FBB7E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34CA0A5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45FB1F5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2FDB46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Ethernet3/3</w:t>
      </w:r>
    </w:p>
    <w:p w14:paraId="79FEE27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424272D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0A3BFE1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0C4A9F9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Ethernet3/4</w:t>
      </w:r>
    </w:p>
    <w:p w14:paraId="25D862A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794E815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53C5593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F4CF72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Ethernet3/5</w:t>
      </w:r>
    </w:p>
    <w:p w14:paraId="46B3AF0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764F4BA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5B154B6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EC7437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Ethernet3/6</w:t>
      </w:r>
    </w:p>
    <w:p w14:paraId="7D747B1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78A3A833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3978B43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72377A3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Ethernet3/7</w:t>
      </w:r>
    </w:p>
    <w:p w14:paraId="16B1716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30590178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619A2C23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BD85A3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FastEthernet4/0</w:t>
      </w:r>
    </w:p>
    <w:p w14:paraId="66099ECF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1A1E594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19537F6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auto</w:t>
      </w:r>
    </w:p>
    <w:p w14:paraId="334AD23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speed auto</w:t>
      </w:r>
    </w:p>
    <w:p w14:paraId="34B4D77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FastEthernet4/1</w:t>
      </w:r>
    </w:p>
    <w:p w14:paraId="18BBC80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76F48FE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1F424E7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duplex auto</w:t>
      </w:r>
    </w:p>
    <w:p w14:paraId="4DC8FD4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lastRenderedPageBreak/>
        <w:t xml:space="preserve"> speed auto</w:t>
      </w:r>
    </w:p>
    <w:p w14:paraId="273ACD6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Serial5/0</w:t>
      </w:r>
    </w:p>
    <w:p w14:paraId="15E5CFD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2C64320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1ADFB06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09FE5E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Serial5/1</w:t>
      </w:r>
    </w:p>
    <w:p w14:paraId="0142C9C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7A436D0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07BA4C9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EAD04E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Serial5/2</w:t>
      </w:r>
    </w:p>
    <w:p w14:paraId="4EA1FC1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3750E708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35BBEE3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9E48CB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Serial5/3</w:t>
      </w:r>
    </w:p>
    <w:p w14:paraId="3FF7809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150C92C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1E6763B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D88A7D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interface POS6/0</w:t>
      </w:r>
    </w:p>
    <w:p w14:paraId="7E9BBB4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address</w:t>
      </w:r>
    </w:p>
    <w:p w14:paraId="376D248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4D7F263E" w14:textId="2D310143" w:rsidR="00C57649" w:rsidRPr="00C57649" w:rsidRDefault="006F71F9" w:rsidP="00EE5DF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</w:t>
      </w:r>
      <w:r w:rsidR="00C57649" w:rsidRPr="00C57649">
        <w:rPr>
          <w:rFonts w:ascii="Courier New" w:hAnsi="Courier New" w:cs="Courier New"/>
          <w:sz w:val="24"/>
          <w:szCs w:val="24"/>
        </w:rPr>
        <w:t xml:space="preserve">outer </w:t>
      </w:r>
      <w:proofErr w:type="spellStart"/>
      <w:r w:rsidR="00C57649" w:rsidRPr="00C57649">
        <w:rPr>
          <w:rFonts w:ascii="Courier New" w:hAnsi="Courier New" w:cs="Courier New"/>
          <w:sz w:val="24"/>
          <w:szCs w:val="24"/>
        </w:rPr>
        <w:t>eigrp</w:t>
      </w:r>
      <w:proofErr w:type="spellEnd"/>
      <w:r w:rsidR="00C57649" w:rsidRPr="00C57649">
        <w:rPr>
          <w:rFonts w:ascii="Courier New" w:hAnsi="Courier New" w:cs="Courier New"/>
          <w:sz w:val="24"/>
          <w:szCs w:val="24"/>
        </w:rPr>
        <w:t xml:space="preserve"> 1</w:t>
      </w:r>
    </w:p>
    <w:p w14:paraId="21EB00A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network 192.168.6.0</w:t>
      </w:r>
    </w:p>
    <w:p w14:paraId="4F85B2C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5727820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21B3762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3 metric 100 1 255 1 1500</w:t>
      </w:r>
    </w:p>
    <w:p w14:paraId="7CC8471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router-id 5.5.5.5</w:t>
      </w:r>
    </w:p>
    <w:p w14:paraId="3B7CA0E8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3</w:t>
      </w:r>
    </w:p>
    <w:p w14:paraId="3735A638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log-neighbor-changes</w:t>
      </w:r>
    </w:p>
    <w:p w14:paraId="2036863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neighbor 4::1 remote-as 1</w:t>
      </w:r>
    </w:p>
    <w:p w14:paraId="66C6C31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neighbor 192.168.4.1 remote-as 1</w:t>
      </w:r>
    </w:p>
    <w:p w14:paraId="4BA6A04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address-family ipv4</w:t>
      </w:r>
    </w:p>
    <w:p w14:paraId="52605C8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network 192.168.4.0</w:t>
      </w:r>
    </w:p>
    <w:p w14:paraId="55CB5800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74FBDC7A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7D46246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1</w:t>
      </w:r>
    </w:p>
    <w:p w14:paraId="06EFC629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no neighbor 4::1 activate</w:t>
      </w:r>
    </w:p>
    <w:p w14:paraId="3791C9A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neighbor 192.168.4.1 activate</w:t>
      </w:r>
    </w:p>
    <w:p w14:paraId="6EF2767E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546B1C7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address-family ipv6</w:t>
      </w:r>
    </w:p>
    <w:p w14:paraId="2C2F5F5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redistribute connected</w:t>
      </w:r>
    </w:p>
    <w:p w14:paraId="306A48BB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redistribute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1</w:t>
      </w:r>
    </w:p>
    <w:p w14:paraId="7874EE8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redistribute static</w:t>
      </w:r>
    </w:p>
    <w:p w14:paraId="38EF542F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network </w:t>
      </w:r>
      <w:proofErr w:type="gramStart"/>
      <w:r w:rsidRPr="00C57649">
        <w:rPr>
          <w:rFonts w:ascii="Courier New" w:hAnsi="Courier New" w:cs="Courier New"/>
          <w:sz w:val="24"/>
          <w:szCs w:val="24"/>
        </w:rPr>
        <w:t>4::/</w:t>
      </w:r>
      <w:proofErr w:type="gramEnd"/>
      <w:r w:rsidRPr="00C57649">
        <w:rPr>
          <w:rFonts w:ascii="Courier New" w:hAnsi="Courier New" w:cs="Courier New"/>
          <w:sz w:val="24"/>
          <w:szCs w:val="24"/>
        </w:rPr>
        <w:t>64</w:t>
      </w:r>
    </w:p>
    <w:p w14:paraId="507D704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 neighbor 4::1 activate</w:t>
      </w:r>
    </w:p>
    <w:p w14:paraId="77485E0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exit-address-family</w:t>
      </w:r>
    </w:p>
    <w:p w14:paraId="16ABCC1F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forward-protocol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nd</w:t>
      </w:r>
      <w:proofErr w:type="spellEnd"/>
    </w:p>
    <w:p w14:paraId="57C26DC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http server</w:t>
      </w:r>
    </w:p>
    <w:p w14:paraId="58F9F45C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ip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http </w:t>
      </w:r>
      <w:proofErr w:type="gramStart"/>
      <w:r w:rsidRPr="00C57649">
        <w:rPr>
          <w:rFonts w:ascii="Courier New" w:hAnsi="Courier New" w:cs="Courier New"/>
          <w:sz w:val="24"/>
          <w:szCs w:val="24"/>
        </w:rPr>
        <w:t>secure-server</w:t>
      </w:r>
      <w:proofErr w:type="gramEnd"/>
    </w:p>
    <w:p w14:paraId="726C85A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cdp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log mismatch duplex</w:t>
      </w:r>
    </w:p>
    <w:p w14:paraId="4851305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ipv6 router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1</w:t>
      </w:r>
    </w:p>
    <w:p w14:paraId="6DB8420F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router-id 5.5.5.5</w:t>
      </w:r>
    </w:p>
    <w:p w14:paraId="50CB2C1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1D6744E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1DCAFD8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redistribute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bgp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3 metric 100 1 255 1 1500</w:t>
      </w:r>
    </w:p>
    <w:p w14:paraId="27FAAE5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control-plane</w:t>
      </w:r>
    </w:p>
    <w:p w14:paraId="54641113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C57649">
        <w:rPr>
          <w:rFonts w:ascii="Courier New" w:hAnsi="Courier New" w:cs="Courier New"/>
          <w:sz w:val="24"/>
          <w:szCs w:val="24"/>
        </w:rPr>
        <w:t>mgcp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profile default</w:t>
      </w:r>
    </w:p>
    <w:p w14:paraId="72CA5744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gatekeeper</w:t>
      </w:r>
    </w:p>
    <w:p w14:paraId="5782CC4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shutdown</w:t>
      </w:r>
    </w:p>
    <w:p w14:paraId="3BBE082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line con 0</w:t>
      </w:r>
    </w:p>
    <w:p w14:paraId="044B5407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58E34930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227B9C9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7B323041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1</w:t>
      </w:r>
    </w:p>
    <w:p w14:paraId="4F7215B0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line aux 0</w:t>
      </w:r>
    </w:p>
    <w:p w14:paraId="66B6E650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11AE820D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6EBFF148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549838B6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1</w:t>
      </w:r>
    </w:p>
    <w:p w14:paraId="6EC48B23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C57649">
        <w:rPr>
          <w:rFonts w:ascii="Courier New" w:hAnsi="Courier New" w:cs="Courier New"/>
          <w:sz w:val="24"/>
          <w:szCs w:val="24"/>
        </w:rPr>
        <w:t>vty</w:t>
      </w:r>
      <w:proofErr w:type="spellEnd"/>
      <w:r w:rsidRPr="00C57649">
        <w:rPr>
          <w:rFonts w:ascii="Courier New" w:hAnsi="Courier New" w:cs="Courier New"/>
          <w:sz w:val="24"/>
          <w:szCs w:val="24"/>
        </w:rPr>
        <w:t xml:space="preserve"> 0 4</w:t>
      </w:r>
    </w:p>
    <w:p w14:paraId="051AA292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login</w:t>
      </w:r>
    </w:p>
    <w:p w14:paraId="69DB8165" w14:textId="77777777" w:rsidR="00C57649" w:rsidRPr="00C57649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 xml:space="preserve"> transport input all</w:t>
      </w:r>
    </w:p>
    <w:p w14:paraId="1BA0F1CE" w14:textId="443CF9BB" w:rsidR="00906423" w:rsidRDefault="00C57649" w:rsidP="00EE5DF9">
      <w:pPr>
        <w:rPr>
          <w:rFonts w:ascii="Courier New" w:hAnsi="Courier New" w:cs="Courier New"/>
          <w:sz w:val="24"/>
          <w:szCs w:val="24"/>
        </w:rPr>
      </w:pPr>
      <w:r w:rsidRPr="00C57649">
        <w:rPr>
          <w:rFonts w:ascii="Courier New" w:hAnsi="Courier New" w:cs="Courier New"/>
          <w:sz w:val="24"/>
          <w:szCs w:val="24"/>
        </w:rPr>
        <w:t>end</w:t>
      </w:r>
    </w:p>
    <w:p w14:paraId="72455299" w14:textId="2737F836" w:rsidR="006F71F9" w:rsidRDefault="006F71F9" w:rsidP="00EE5DF9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R6: -</w:t>
      </w:r>
    </w:p>
    <w:p w14:paraId="65F1C8A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hostname R6</w:t>
      </w:r>
    </w:p>
    <w:p w14:paraId="07AC518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boot-start-marker</w:t>
      </w:r>
    </w:p>
    <w:p w14:paraId="78C0F9E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boot-end-marker</w:t>
      </w:r>
    </w:p>
    <w:p w14:paraId="1E407D9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no aaa </w:t>
      </w:r>
      <w:proofErr w:type="gramStart"/>
      <w:r w:rsidRPr="0070257D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2B1F062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icmp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rate-limit unreachable</w:t>
      </w:r>
    </w:p>
    <w:p w14:paraId="603C39D8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domain lookup</w:t>
      </w:r>
    </w:p>
    <w:p w14:paraId="01840357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4080DB5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ipv6 </w:t>
      </w:r>
      <w:proofErr w:type="gramStart"/>
      <w:r w:rsidRPr="0070257D">
        <w:rPr>
          <w:rFonts w:ascii="Courier New" w:hAnsi="Courier New" w:cs="Courier New"/>
          <w:sz w:val="24"/>
          <w:szCs w:val="24"/>
        </w:rPr>
        <w:t>unicast-routing</w:t>
      </w:r>
      <w:proofErr w:type="gramEnd"/>
    </w:p>
    <w:p w14:paraId="2A6BCEC2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ipv6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04E7BD3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multilink bundle-name authenticated</w:t>
      </w:r>
    </w:p>
    <w:p w14:paraId="4952F7E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redundancy</w:t>
      </w:r>
    </w:p>
    <w:p w14:paraId="0EFCCAE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tcp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synwait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>-time 5</w:t>
      </w:r>
    </w:p>
    <w:p w14:paraId="1301016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FastEthernet0/0</w:t>
      </w:r>
    </w:p>
    <w:p w14:paraId="289F54B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0382905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lastRenderedPageBreak/>
        <w:t xml:space="preserve"> shutdown</w:t>
      </w:r>
    </w:p>
    <w:p w14:paraId="42E8C7A7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7402E47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Serial1/0</w:t>
      </w:r>
    </w:p>
    <w:p w14:paraId="743C471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4780FDF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3A9C1C9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2018C3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Serial1/1</w:t>
      </w:r>
    </w:p>
    <w:p w14:paraId="606E19F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7AE7D53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2AEBF58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9360AD7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Serial1/2</w:t>
      </w:r>
    </w:p>
    <w:p w14:paraId="694A9DB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6E9062FE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3432A65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624C31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Serial1/3</w:t>
      </w:r>
    </w:p>
    <w:p w14:paraId="1B5DB8AE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7582A4D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2FFA4D02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069001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Serial2/0</w:t>
      </w:r>
    </w:p>
    <w:p w14:paraId="473585A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6B55A8A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50338C4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499141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Serial2/1</w:t>
      </w:r>
    </w:p>
    <w:p w14:paraId="5FA4E58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5406AC88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1F15CF9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2C9F388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Serial2/2</w:t>
      </w:r>
    </w:p>
    <w:p w14:paraId="38905ECE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1591D9B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175AAD0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CADCEE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Serial2/3</w:t>
      </w:r>
    </w:p>
    <w:p w14:paraId="02E80F9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1BAB2E9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1126E758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C85E3F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Ethernet3/0</w:t>
      </w:r>
    </w:p>
    <w:p w14:paraId="5786B7F8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 192.168.5.2 255.255.255.0</w:t>
      </w:r>
    </w:p>
    <w:p w14:paraId="664C850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20973E0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ipv6 address FE80::6 link-local</w:t>
      </w:r>
    </w:p>
    <w:p w14:paraId="65332AA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ipv6 address 5::2/64</w:t>
      </w:r>
    </w:p>
    <w:p w14:paraId="76F8CEB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2 area 1</w:t>
      </w:r>
    </w:p>
    <w:p w14:paraId="421E3DB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Ethernet3/1</w:t>
      </w:r>
    </w:p>
    <w:p w14:paraId="1D3227B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28296A1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57D80EC8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6BBF65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Ethernet3/2</w:t>
      </w:r>
    </w:p>
    <w:p w14:paraId="43E6E9E2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0CA7615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0C4EF39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4BE3DAA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Ethernet3/3</w:t>
      </w:r>
    </w:p>
    <w:p w14:paraId="7F47D04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010DC93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08ED67C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6B1F4A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Ethernet3/4</w:t>
      </w:r>
    </w:p>
    <w:p w14:paraId="4402E5E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3E3B629E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07431B52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47BDD0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Ethernet3/5</w:t>
      </w:r>
    </w:p>
    <w:p w14:paraId="0EDC016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292EC9C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02FF865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FD1E0D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Ethernet3/6</w:t>
      </w:r>
    </w:p>
    <w:p w14:paraId="51AC8B0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635D747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134AB20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339DAA57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Ethernet3/7</w:t>
      </w:r>
    </w:p>
    <w:p w14:paraId="429C8A9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0A7EC663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3C8D888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CBB5E3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FastEthernet4/0</w:t>
      </w:r>
    </w:p>
    <w:p w14:paraId="5B1B10A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385B470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20C1191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auto</w:t>
      </w:r>
    </w:p>
    <w:p w14:paraId="2AEC1B4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speed auto</w:t>
      </w:r>
    </w:p>
    <w:p w14:paraId="3EDFA57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FastEthernet4/1</w:t>
      </w:r>
    </w:p>
    <w:p w14:paraId="24DCDB2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47CFE46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0D79DB4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duplex auto</w:t>
      </w:r>
    </w:p>
    <w:p w14:paraId="16DCD09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speed auto</w:t>
      </w:r>
    </w:p>
    <w:p w14:paraId="303AD60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Serial5/0</w:t>
      </w:r>
    </w:p>
    <w:p w14:paraId="5C315B4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6C86937E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01D5428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D663BB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Serial5/1</w:t>
      </w:r>
    </w:p>
    <w:p w14:paraId="060CB87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310C880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48CAC77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651E03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Serial5/2</w:t>
      </w:r>
    </w:p>
    <w:p w14:paraId="2E127CB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16481656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668D9324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052CB3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Serial5/3</w:t>
      </w:r>
    </w:p>
    <w:p w14:paraId="634B79A3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61864EE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lastRenderedPageBreak/>
        <w:t xml:space="preserve"> shutdown</w:t>
      </w:r>
    </w:p>
    <w:p w14:paraId="788F162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2452465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interface POS6/0</w:t>
      </w:r>
    </w:p>
    <w:p w14:paraId="03604B0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address</w:t>
      </w:r>
    </w:p>
    <w:p w14:paraId="202BD8F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4D301C47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2</w:t>
      </w:r>
    </w:p>
    <w:p w14:paraId="49B9BCB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router-id 6.6.6.6</w:t>
      </w:r>
    </w:p>
    <w:p w14:paraId="758A7C8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5CD8D130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04DDFF7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network 192.168.5.0 0.0.0.255 area 1</w:t>
      </w:r>
    </w:p>
    <w:p w14:paraId="539E810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02C99D2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forward-protocol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nd</w:t>
      </w:r>
      <w:proofErr w:type="spellEnd"/>
    </w:p>
    <w:p w14:paraId="0B9DA07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http server</w:t>
      </w:r>
    </w:p>
    <w:p w14:paraId="39215517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ip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http </w:t>
      </w:r>
      <w:proofErr w:type="gramStart"/>
      <w:r w:rsidRPr="0070257D">
        <w:rPr>
          <w:rFonts w:ascii="Courier New" w:hAnsi="Courier New" w:cs="Courier New"/>
          <w:sz w:val="24"/>
          <w:szCs w:val="24"/>
        </w:rPr>
        <w:t>secure-server</w:t>
      </w:r>
      <w:proofErr w:type="gramEnd"/>
    </w:p>
    <w:p w14:paraId="4ECA20B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cdp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log mismatch duplex</w:t>
      </w:r>
    </w:p>
    <w:p w14:paraId="3B57224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ipv6 router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ospf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2</w:t>
      </w:r>
    </w:p>
    <w:p w14:paraId="18CB6819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router-id 6.6.6.6</w:t>
      </w:r>
    </w:p>
    <w:p w14:paraId="4E653A2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default-information originate</w:t>
      </w:r>
    </w:p>
    <w:p w14:paraId="1C75F24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73DC08B2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5B46876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control-plane</w:t>
      </w:r>
    </w:p>
    <w:p w14:paraId="3BC471AD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70257D">
        <w:rPr>
          <w:rFonts w:ascii="Courier New" w:hAnsi="Courier New" w:cs="Courier New"/>
          <w:sz w:val="24"/>
          <w:szCs w:val="24"/>
        </w:rPr>
        <w:t>mgcp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profile default</w:t>
      </w:r>
    </w:p>
    <w:p w14:paraId="7A49C0B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gatekeeper</w:t>
      </w:r>
    </w:p>
    <w:p w14:paraId="7A739953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shutdown</w:t>
      </w:r>
    </w:p>
    <w:p w14:paraId="3FCE0BCC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line con 0</w:t>
      </w:r>
    </w:p>
    <w:p w14:paraId="5EA77AAF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5A1A62C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414CC9B5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39E2F4EE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1</w:t>
      </w:r>
    </w:p>
    <w:p w14:paraId="52DB0F93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line aux 0</w:t>
      </w:r>
    </w:p>
    <w:p w14:paraId="38F14E53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1C568A6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3F08CA31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4F4190C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1</w:t>
      </w:r>
    </w:p>
    <w:p w14:paraId="215C912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70257D">
        <w:rPr>
          <w:rFonts w:ascii="Courier New" w:hAnsi="Courier New" w:cs="Courier New"/>
          <w:sz w:val="24"/>
          <w:szCs w:val="24"/>
        </w:rPr>
        <w:t>vty</w:t>
      </w:r>
      <w:proofErr w:type="spellEnd"/>
      <w:r w:rsidRPr="0070257D">
        <w:rPr>
          <w:rFonts w:ascii="Courier New" w:hAnsi="Courier New" w:cs="Courier New"/>
          <w:sz w:val="24"/>
          <w:szCs w:val="24"/>
        </w:rPr>
        <w:t xml:space="preserve"> 0 4</w:t>
      </w:r>
    </w:p>
    <w:p w14:paraId="7739D4CB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login</w:t>
      </w:r>
    </w:p>
    <w:p w14:paraId="00A5561A" w14:textId="77777777" w:rsidR="0070257D" w:rsidRPr="0070257D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 xml:space="preserve"> transport input all</w:t>
      </w:r>
    </w:p>
    <w:p w14:paraId="293A0903" w14:textId="4B11DA87" w:rsidR="006F71F9" w:rsidRDefault="0070257D" w:rsidP="00EE5DF9">
      <w:pPr>
        <w:rPr>
          <w:rFonts w:ascii="Courier New" w:hAnsi="Courier New" w:cs="Courier New"/>
          <w:sz w:val="24"/>
          <w:szCs w:val="24"/>
        </w:rPr>
      </w:pPr>
      <w:r w:rsidRPr="0070257D">
        <w:rPr>
          <w:rFonts w:ascii="Courier New" w:hAnsi="Courier New" w:cs="Courier New"/>
          <w:sz w:val="24"/>
          <w:szCs w:val="24"/>
        </w:rPr>
        <w:t>end</w:t>
      </w:r>
    </w:p>
    <w:p w14:paraId="06F9598B" w14:textId="7999F270" w:rsidR="0070257D" w:rsidRDefault="0070257D" w:rsidP="00EE5DF9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R7: -</w:t>
      </w:r>
    </w:p>
    <w:p w14:paraId="318CE03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hostname R7</w:t>
      </w:r>
    </w:p>
    <w:p w14:paraId="0483929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boot-start-marker</w:t>
      </w:r>
    </w:p>
    <w:p w14:paraId="469BDCE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boot-end-marker</w:t>
      </w:r>
    </w:p>
    <w:p w14:paraId="6475BA1E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no aaa </w:t>
      </w:r>
      <w:proofErr w:type="gramStart"/>
      <w:r w:rsidRPr="00E42235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1371FFF2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icmp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rate-limit unreachable</w:t>
      </w:r>
    </w:p>
    <w:p w14:paraId="1774A1B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domain lookup</w:t>
      </w:r>
    </w:p>
    <w:p w14:paraId="706D735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31EE22A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ipv6 </w:t>
      </w:r>
      <w:proofErr w:type="gramStart"/>
      <w:r w:rsidRPr="00E42235">
        <w:rPr>
          <w:rFonts w:ascii="Courier New" w:hAnsi="Courier New" w:cs="Courier New"/>
          <w:sz w:val="24"/>
          <w:szCs w:val="24"/>
        </w:rPr>
        <w:t>unicast-routing</w:t>
      </w:r>
      <w:proofErr w:type="gramEnd"/>
    </w:p>
    <w:p w14:paraId="17B5138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ipv6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cef</w:t>
      </w:r>
      <w:proofErr w:type="spellEnd"/>
    </w:p>
    <w:p w14:paraId="18B9E86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multilink bundle-name authenticated</w:t>
      </w:r>
    </w:p>
    <w:p w14:paraId="2F145A4E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redundancy</w:t>
      </w:r>
    </w:p>
    <w:p w14:paraId="3AD93B5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tcp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synwait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>-time 5</w:t>
      </w:r>
    </w:p>
    <w:p w14:paraId="3AC6BD7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FastEthernet0/0</w:t>
      </w:r>
    </w:p>
    <w:p w14:paraId="755E786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443E1E4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1E1B497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17DDB69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Serial1/0</w:t>
      </w:r>
    </w:p>
    <w:p w14:paraId="2FB1A0D5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4C73E225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14B78C52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08EE85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Serial1/1</w:t>
      </w:r>
    </w:p>
    <w:p w14:paraId="65739D6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1F697B4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2CAB92B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4D272462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Serial1/2</w:t>
      </w:r>
    </w:p>
    <w:p w14:paraId="71AB9126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5DEC5EEE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5002C1A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4CCF54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Serial1/3</w:t>
      </w:r>
    </w:p>
    <w:p w14:paraId="15EB2A3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79BF765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412CCDB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6EDBB52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Serial2/0</w:t>
      </w:r>
    </w:p>
    <w:p w14:paraId="7DC249D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219712C6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3BB7F7CB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BA9F3A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Serial2/1</w:t>
      </w:r>
    </w:p>
    <w:p w14:paraId="61F40289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6912318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7A043B7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F69985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Serial2/2</w:t>
      </w:r>
    </w:p>
    <w:p w14:paraId="61057135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28D4DBE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09057BC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26B082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Serial2/3</w:t>
      </w:r>
    </w:p>
    <w:p w14:paraId="4F242E69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3A154A1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5DC8F77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01C9EA79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Ethernet3/0</w:t>
      </w:r>
    </w:p>
    <w:p w14:paraId="3A34C27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 192.168.6.2 255.255.255.0</w:t>
      </w:r>
    </w:p>
    <w:p w14:paraId="1514B336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562BEBA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ipv6 address FE80::7 link-local</w:t>
      </w:r>
    </w:p>
    <w:p w14:paraId="6DFBE84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ipv6 address 6::2/64</w:t>
      </w:r>
    </w:p>
    <w:p w14:paraId="740B466E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ipv6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1</w:t>
      </w:r>
    </w:p>
    <w:p w14:paraId="6F99EB5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Ethernet3/1</w:t>
      </w:r>
    </w:p>
    <w:p w14:paraId="7EE71CE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034DE80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5ECBEB8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501670DB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Ethernet3/2</w:t>
      </w:r>
    </w:p>
    <w:p w14:paraId="07F46CD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4700EB9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095AFE7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02E1B3D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Ethernet3/3</w:t>
      </w:r>
    </w:p>
    <w:p w14:paraId="27BCFBF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181A5FA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46D3D03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46E7022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Ethernet3/4</w:t>
      </w:r>
    </w:p>
    <w:p w14:paraId="274A72E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6E26CE7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61CCE262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0C15BA5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Ethernet3/5</w:t>
      </w:r>
    </w:p>
    <w:p w14:paraId="389B9026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42F5E02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6DA492D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5DA2A3D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Ethernet3/6</w:t>
      </w:r>
    </w:p>
    <w:p w14:paraId="43753A1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03415D6B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7DA9910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6D2DE4D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Ethernet3/7</w:t>
      </w:r>
    </w:p>
    <w:p w14:paraId="14B092C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54FB9636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52BE7F1E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half</w:t>
      </w:r>
    </w:p>
    <w:p w14:paraId="711F7225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FastEthernet4/0</w:t>
      </w:r>
    </w:p>
    <w:p w14:paraId="5E6AE3E2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45B54B6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571AF41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auto</w:t>
      </w:r>
    </w:p>
    <w:p w14:paraId="4012838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speed auto</w:t>
      </w:r>
    </w:p>
    <w:p w14:paraId="214D7B5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FastEthernet4/1</w:t>
      </w:r>
    </w:p>
    <w:p w14:paraId="348248A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052AB692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52AAA879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duplex auto</w:t>
      </w:r>
    </w:p>
    <w:p w14:paraId="780E14F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speed auto</w:t>
      </w:r>
    </w:p>
    <w:p w14:paraId="4F46BD2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Serial5/0</w:t>
      </w:r>
    </w:p>
    <w:p w14:paraId="67D3DD15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45D54CE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22F38DA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748D72A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Serial5/1</w:t>
      </w:r>
    </w:p>
    <w:p w14:paraId="7173E1E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05AE638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0E2C778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5AF22ED6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Serial5/2</w:t>
      </w:r>
    </w:p>
    <w:p w14:paraId="17FBBBC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2F60B58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2C213199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1078727B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Serial5/3</w:t>
      </w:r>
    </w:p>
    <w:p w14:paraId="77CC9F7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000F713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6B7695DB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serial restart-delay 0</w:t>
      </w:r>
    </w:p>
    <w:p w14:paraId="3F5FD4B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interface POS6/0</w:t>
      </w:r>
    </w:p>
    <w:p w14:paraId="5A70562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address</w:t>
      </w:r>
    </w:p>
    <w:p w14:paraId="22A6290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5B80CBFB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router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1</w:t>
      </w:r>
    </w:p>
    <w:p w14:paraId="771E3F3C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network 192.168.6.0</w:t>
      </w:r>
    </w:p>
    <w:p w14:paraId="5E6CE5F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12BE463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2898628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router-id 7.7.7.7</w:t>
      </w:r>
    </w:p>
    <w:p w14:paraId="7908B7D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forward-protocol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nd</w:t>
      </w:r>
      <w:proofErr w:type="spellEnd"/>
    </w:p>
    <w:p w14:paraId="5E82D64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http server</w:t>
      </w:r>
    </w:p>
    <w:p w14:paraId="5C625959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ip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http </w:t>
      </w:r>
      <w:proofErr w:type="gramStart"/>
      <w:r w:rsidRPr="00E42235">
        <w:rPr>
          <w:rFonts w:ascii="Courier New" w:hAnsi="Courier New" w:cs="Courier New"/>
          <w:sz w:val="24"/>
          <w:szCs w:val="24"/>
        </w:rPr>
        <w:t>secure-server</w:t>
      </w:r>
      <w:proofErr w:type="gramEnd"/>
    </w:p>
    <w:p w14:paraId="440A8E16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cdp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log mismatch duplex</w:t>
      </w:r>
    </w:p>
    <w:p w14:paraId="63F9CB44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ipv6 router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1</w:t>
      </w:r>
    </w:p>
    <w:p w14:paraId="00F7D16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eigrp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router-id 7.7.7.7</w:t>
      </w:r>
    </w:p>
    <w:p w14:paraId="3E297D9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redistribute static</w:t>
      </w:r>
    </w:p>
    <w:p w14:paraId="58C3D88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redistribute connected</w:t>
      </w:r>
    </w:p>
    <w:p w14:paraId="6C56B41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control-plane</w:t>
      </w:r>
    </w:p>
    <w:p w14:paraId="5546E82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proofErr w:type="spellStart"/>
      <w:r w:rsidRPr="00E42235">
        <w:rPr>
          <w:rFonts w:ascii="Courier New" w:hAnsi="Courier New" w:cs="Courier New"/>
          <w:sz w:val="24"/>
          <w:szCs w:val="24"/>
        </w:rPr>
        <w:t>mgcp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profile default</w:t>
      </w:r>
    </w:p>
    <w:p w14:paraId="1C44593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gatekeeper</w:t>
      </w:r>
    </w:p>
    <w:p w14:paraId="051F45F0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shutdown</w:t>
      </w:r>
    </w:p>
    <w:p w14:paraId="1BCAA915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line con 0</w:t>
      </w:r>
    </w:p>
    <w:p w14:paraId="48C55A81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562DD277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36F003A3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30C846F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1</w:t>
      </w:r>
    </w:p>
    <w:p w14:paraId="0E57B898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>line aux 0</w:t>
      </w:r>
    </w:p>
    <w:p w14:paraId="5651558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exec-timeout 0 0</w:t>
      </w:r>
    </w:p>
    <w:p w14:paraId="094B836D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privilege level 15</w:t>
      </w:r>
    </w:p>
    <w:p w14:paraId="30FD9C7A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logging synchronous</w:t>
      </w:r>
    </w:p>
    <w:p w14:paraId="0C68D0C9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stopbits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1</w:t>
      </w:r>
    </w:p>
    <w:p w14:paraId="2C1E680B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E42235">
        <w:rPr>
          <w:rFonts w:ascii="Courier New" w:hAnsi="Courier New" w:cs="Courier New"/>
          <w:sz w:val="24"/>
          <w:szCs w:val="24"/>
        </w:rPr>
        <w:t>vty</w:t>
      </w:r>
      <w:proofErr w:type="spellEnd"/>
      <w:r w:rsidRPr="00E42235">
        <w:rPr>
          <w:rFonts w:ascii="Courier New" w:hAnsi="Courier New" w:cs="Courier New"/>
          <w:sz w:val="24"/>
          <w:szCs w:val="24"/>
        </w:rPr>
        <w:t xml:space="preserve"> 0 4</w:t>
      </w:r>
    </w:p>
    <w:p w14:paraId="258A2A3E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login</w:t>
      </w:r>
    </w:p>
    <w:p w14:paraId="4083417F" w14:textId="77777777" w:rsidR="00E42235" w:rsidRPr="00E42235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t xml:space="preserve"> transport input all</w:t>
      </w:r>
    </w:p>
    <w:p w14:paraId="21F6B357" w14:textId="06748F17" w:rsidR="00442476" w:rsidRPr="00442476" w:rsidRDefault="00E42235" w:rsidP="00EE5DF9">
      <w:pPr>
        <w:rPr>
          <w:rFonts w:ascii="Courier New" w:hAnsi="Courier New" w:cs="Courier New"/>
          <w:sz w:val="24"/>
          <w:szCs w:val="24"/>
        </w:rPr>
      </w:pPr>
      <w:r w:rsidRPr="00E42235">
        <w:rPr>
          <w:rFonts w:ascii="Courier New" w:hAnsi="Courier New" w:cs="Courier New"/>
          <w:sz w:val="24"/>
          <w:szCs w:val="24"/>
        </w:rPr>
        <w:lastRenderedPageBreak/>
        <w:t>end</w:t>
      </w:r>
    </w:p>
    <w:p w14:paraId="202A1E9E" w14:textId="77777777" w:rsidR="002C330C" w:rsidRDefault="002C330C" w:rsidP="00D405CA">
      <w:pPr>
        <w:pStyle w:val="Heading2"/>
        <w:jc w:val="right"/>
        <w:rPr>
          <w:sz w:val="36"/>
        </w:rPr>
        <w:sectPr w:rsidR="002C330C" w:rsidSect="002C330C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1AE96FEC" w14:textId="18E18EA5" w:rsidR="00D405CA" w:rsidRDefault="000B4D91" w:rsidP="00D405CA">
      <w:pPr>
        <w:pStyle w:val="Heading2"/>
        <w:jc w:val="right"/>
        <w:rPr>
          <w:sz w:val="36"/>
        </w:rPr>
      </w:pPr>
      <w:r>
        <w:rPr>
          <w:sz w:val="36"/>
        </w:rPr>
        <w:t>Problems</w:t>
      </w:r>
    </w:p>
    <w:p w14:paraId="58BA5B50" w14:textId="5A379304" w:rsidR="008C2FCB" w:rsidRDefault="00FC683E" w:rsidP="00E11B5C">
      <w:pPr>
        <w:ind w:firstLine="360"/>
        <w:rPr>
          <w:sz w:val="24"/>
        </w:rPr>
      </w:pPr>
      <w:r>
        <w:rPr>
          <w:sz w:val="24"/>
        </w:rPr>
        <w:t xml:space="preserve">There were a few problems that I ran into while completing this lab. The first problem that I had was that </w:t>
      </w:r>
      <w:r w:rsidR="00F853D8">
        <w:rPr>
          <w:sz w:val="24"/>
        </w:rPr>
        <w:t>my topology was divided into two parts:</w:t>
      </w:r>
      <w:r w:rsidR="00F64DE0">
        <w:rPr>
          <w:sz w:val="24"/>
        </w:rPr>
        <w:t xml:space="preserve"> -</w:t>
      </w:r>
    </w:p>
    <w:p w14:paraId="210FF292" w14:textId="1901F036" w:rsidR="00F64DE0" w:rsidRPr="00F64DE0" w:rsidRDefault="00F64DE0" w:rsidP="00F64DE0">
      <w:pPr>
        <w:pStyle w:val="ListParagraph"/>
        <w:numPr>
          <w:ilvl w:val="0"/>
          <w:numId w:val="15"/>
        </w:numPr>
        <w:rPr>
          <w:rFonts w:ascii="Courier New" w:hAnsi="Courier New" w:cs="Courier New"/>
          <w:sz w:val="24"/>
        </w:rPr>
      </w:pPr>
      <w:r>
        <w:rPr>
          <w:rFonts w:cstheme="minorHAnsi"/>
          <w:sz w:val="24"/>
        </w:rPr>
        <w:t>To the left of R1</w:t>
      </w:r>
    </w:p>
    <w:p w14:paraId="7A68FC70" w14:textId="06EC8E4C" w:rsidR="00F64DE0" w:rsidRPr="004C29DF" w:rsidRDefault="00F64DE0" w:rsidP="00F64DE0">
      <w:pPr>
        <w:pStyle w:val="ListParagraph"/>
        <w:numPr>
          <w:ilvl w:val="0"/>
          <w:numId w:val="15"/>
        </w:numPr>
        <w:rPr>
          <w:rFonts w:ascii="Courier New" w:hAnsi="Courier New" w:cs="Courier New"/>
          <w:sz w:val="24"/>
        </w:rPr>
      </w:pPr>
      <w:r>
        <w:rPr>
          <w:rFonts w:cstheme="minorHAnsi"/>
          <w:sz w:val="24"/>
        </w:rPr>
        <w:t>To the right of R1</w:t>
      </w:r>
    </w:p>
    <w:p w14:paraId="3C1B9AE1" w14:textId="216B81DE" w:rsidR="004C29DF" w:rsidRDefault="004C29DF" w:rsidP="004C29D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and neither node in </w:t>
      </w:r>
      <w:r w:rsidR="00E11B5C">
        <w:rPr>
          <w:rFonts w:cstheme="minorHAnsi"/>
          <w:sz w:val="24"/>
        </w:rPr>
        <w:t>one</w:t>
      </w:r>
      <w:r>
        <w:rPr>
          <w:rFonts w:cstheme="minorHAnsi"/>
          <w:sz w:val="24"/>
        </w:rPr>
        <w:t xml:space="preserve"> section could connect/ping</w:t>
      </w:r>
      <w:r w:rsidR="00E11B5C">
        <w:rPr>
          <w:rFonts w:cstheme="minorHAnsi"/>
          <w:sz w:val="24"/>
        </w:rPr>
        <w:t xml:space="preserve"> to</w:t>
      </w:r>
      <w:r>
        <w:rPr>
          <w:rFonts w:cstheme="minorHAnsi"/>
          <w:sz w:val="24"/>
        </w:rPr>
        <w:t xml:space="preserve"> </w:t>
      </w:r>
      <w:r w:rsidR="0024201E">
        <w:rPr>
          <w:rFonts w:cstheme="minorHAnsi"/>
          <w:sz w:val="24"/>
        </w:rPr>
        <w:t>any other node in the other section. It was as if something was wrong in R1 due to which</w:t>
      </w:r>
      <w:r w:rsidR="00FB43CA">
        <w:rPr>
          <w:rFonts w:cstheme="minorHAnsi"/>
          <w:sz w:val="24"/>
        </w:rPr>
        <w:t xml:space="preserve"> the ICMP packets would not go through R1. Although it seemed as if something was wrong in R1, it turned out to be a</w:t>
      </w:r>
      <w:r w:rsidR="00CF2A26">
        <w:rPr>
          <w:rFonts w:cstheme="minorHAnsi"/>
          <w:sz w:val="24"/>
        </w:rPr>
        <w:t xml:space="preserve"> problem in R2 and R3. I had to do a little bit of research and </w:t>
      </w:r>
      <w:r w:rsidR="005E5016">
        <w:rPr>
          <w:rFonts w:cstheme="minorHAnsi"/>
          <w:sz w:val="24"/>
        </w:rPr>
        <w:t xml:space="preserve">after that, I figured out that I needed to put the </w:t>
      </w:r>
      <w:r w:rsidR="005E5016">
        <w:rPr>
          <w:rFonts w:ascii="Courier New" w:hAnsi="Courier New" w:cs="Courier New"/>
          <w:sz w:val="24"/>
        </w:rPr>
        <w:t xml:space="preserve">redistribute </w:t>
      </w:r>
      <w:proofErr w:type="spellStart"/>
      <w:r w:rsidR="005E5016">
        <w:rPr>
          <w:rFonts w:ascii="Courier New" w:hAnsi="Courier New" w:cs="Courier New"/>
          <w:sz w:val="24"/>
        </w:rPr>
        <w:t>ospf</w:t>
      </w:r>
      <w:proofErr w:type="spellEnd"/>
      <w:r w:rsidR="005E5016">
        <w:rPr>
          <w:rFonts w:ascii="Courier New" w:hAnsi="Courier New" w:cs="Courier New"/>
          <w:sz w:val="24"/>
        </w:rPr>
        <w:t xml:space="preserve"> 1 match internal external </w:t>
      </w:r>
      <w:r w:rsidR="003F001D">
        <w:rPr>
          <w:rFonts w:cstheme="minorHAnsi"/>
          <w:sz w:val="24"/>
        </w:rPr>
        <w:t>command on those routers</w:t>
      </w:r>
      <w:r w:rsidR="00A17082">
        <w:rPr>
          <w:rFonts w:cstheme="minorHAnsi"/>
          <w:sz w:val="24"/>
        </w:rPr>
        <w:t>.</w:t>
      </w:r>
    </w:p>
    <w:p w14:paraId="6192474F" w14:textId="74806A72" w:rsidR="00A17082" w:rsidRPr="00866AA4" w:rsidRDefault="00ED10CD" w:rsidP="004C29DF">
      <w:pPr>
        <w:rPr>
          <w:rFonts w:cstheme="minorHAnsi"/>
          <w:sz w:val="24"/>
        </w:rPr>
      </w:pPr>
      <w:r>
        <w:rPr>
          <w:rFonts w:cstheme="minorHAnsi"/>
          <w:sz w:val="24"/>
        </w:rPr>
        <w:tab/>
        <w:t>While doing OSPFv3</w:t>
      </w:r>
      <w:r w:rsidR="008E2402">
        <w:rPr>
          <w:rFonts w:cstheme="minorHAnsi"/>
          <w:sz w:val="24"/>
        </w:rPr>
        <w:t>, I forgot to put router</w:t>
      </w:r>
      <w:r w:rsidR="003313B8">
        <w:rPr>
          <w:rFonts w:cstheme="minorHAnsi"/>
          <w:sz w:val="24"/>
        </w:rPr>
        <w:t>-</w:t>
      </w:r>
      <w:r w:rsidR="008E2402">
        <w:rPr>
          <w:rFonts w:cstheme="minorHAnsi"/>
          <w:sz w:val="24"/>
        </w:rPr>
        <w:t xml:space="preserve">ids on a few routers, due to which, those routers could not form a connection with </w:t>
      </w:r>
      <w:r w:rsidR="003313B8">
        <w:rPr>
          <w:rFonts w:cstheme="minorHAnsi"/>
          <w:sz w:val="24"/>
        </w:rPr>
        <w:t xml:space="preserve">their peers. After doing a show run on all the routers, I figured out the cause of this problem and fixed it by entering the </w:t>
      </w:r>
      <w:r w:rsidR="00866AA4">
        <w:rPr>
          <w:rFonts w:ascii="Courier New" w:hAnsi="Courier New" w:cs="Courier New"/>
          <w:sz w:val="24"/>
        </w:rPr>
        <w:t xml:space="preserve">router-id </w:t>
      </w:r>
      <w:r w:rsidR="00866AA4">
        <w:rPr>
          <w:rFonts w:cstheme="minorHAnsi"/>
          <w:sz w:val="24"/>
        </w:rPr>
        <w:t xml:space="preserve">command in the OSPFv3 router-config mode </w:t>
      </w:r>
      <w:r w:rsidR="00515BB9">
        <w:rPr>
          <w:rFonts w:cstheme="minorHAnsi"/>
          <w:sz w:val="24"/>
        </w:rPr>
        <w:t>on those routers.</w:t>
      </w:r>
    </w:p>
    <w:p w14:paraId="62EAC769" w14:textId="6683A90D" w:rsidR="003246E5" w:rsidRDefault="00342C1A" w:rsidP="003246E5">
      <w:pPr>
        <w:pStyle w:val="Heading2"/>
        <w:jc w:val="right"/>
        <w:rPr>
          <w:sz w:val="36"/>
        </w:rPr>
      </w:pPr>
      <w:r>
        <w:rPr>
          <w:sz w:val="36"/>
        </w:rPr>
        <w:t>Conclusion</w:t>
      </w:r>
    </w:p>
    <w:p w14:paraId="3920B57A" w14:textId="76B317DC" w:rsidR="00445F9C" w:rsidRPr="00342C1A" w:rsidRDefault="004F1EBC" w:rsidP="00597211">
      <w:pPr>
        <w:ind w:firstLine="648"/>
        <w:rPr>
          <w:sz w:val="24"/>
        </w:rPr>
      </w:pPr>
      <w:r>
        <w:rPr>
          <w:sz w:val="24"/>
        </w:rPr>
        <w:t xml:space="preserve">BGP is the new age routing protocol. Although it was made prior to </w:t>
      </w:r>
      <w:r w:rsidR="00A203E5">
        <w:rPr>
          <w:sz w:val="24"/>
        </w:rPr>
        <w:t xml:space="preserve">the invention of IPv6 addressing scheme, it is probably the most used protocol </w:t>
      </w:r>
      <w:r w:rsidR="003072EF">
        <w:rPr>
          <w:sz w:val="24"/>
        </w:rPr>
        <w:t>on the internet. It basically is the protocol that makes the internet work.</w:t>
      </w:r>
      <w:r w:rsidR="005304AF">
        <w:rPr>
          <w:sz w:val="24"/>
        </w:rPr>
        <w:t xml:space="preserve"> </w:t>
      </w:r>
      <w:r w:rsidR="009D7DDC">
        <w:rPr>
          <w:sz w:val="24"/>
        </w:rPr>
        <w:t>IT Networking in a broader term, is associated with the internet.</w:t>
      </w:r>
      <w:r w:rsidR="00424606">
        <w:rPr>
          <w:sz w:val="24"/>
        </w:rPr>
        <w:t xml:space="preserve"> Only a few, however, know how the internet works. </w:t>
      </w:r>
      <w:r w:rsidR="00542703">
        <w:rPr>
          <w:sz w:val="24"/>
        </w:rPr>
        <w:t>It is extremely important for a network genius to know about the internet, and therefore,</w:t>
      </w:r>
      <w:r w:rsidR="00123D0B">
        <w:rPr>
          <w:sz w:val="24"/>
        </w:rPr>
        <w:t xml:space="preserve"> know about</w:t>
      </w:r>
      <w:r w:rsidR="00542703">
        <w:rPr>
          <w:sz w:val="24"/>
        </w:rPr>
        <w:t xml:space="preserve"> BGP!</w:t>
      </w:r>
      <w:r w:rsidR="00123D0B">
        <w:rPr>
          <w:sz w:val="24"/>
        </w:rPr>
        <w:t xml:space="preserve"> With such an important </w:t>
      </w:r>
      <w:r w:rsidR="00BF1F22">
        <w:rPr>
          <w:sz w:val="24"/>
        </w:rPr>
        <w:t xml:space="preserve">protocol, comes a few challenges. One mistake </w:t>
      </w:r>
      <w:r w:rsidR="0090653F">
        <w:rPr>
          <w:sz w:val="24"/>
        </w:rPr>
        <w:t>from the ISP while configuring BGP can result in the entire world’s internet to shut down, and it has hap</w:t>
      </w:r>
      <w:r w:rsidR="005F1193">
        <w:rPr>
          <w:sz w:val="24"/>
        </w:rPr>
        <w:t xml:space="preserve">pened before. </w:t>
      </w:r>
      <w:r w:rsidR="001313E8" w:rsidRPr="001313E8">
        <w:rPr>
          <w:sz w:val="24"/>
        </w:rPr>
        <w:t xml:space="preserve">In 2004 a Turkish Internet service provider (ISP) called </w:t>
      </w:r>
      <w:proofErr w:type="spellStart"/>
      <w:r w:rsidR="001313E8" w:rsidRPr="001313E8">
        <w:rPr>
          <w:sz w:val="24"/>
        </w:rPr>
        <w:t>TTNet</w:t>
      </w:r>
      <w:proofErr w:type="spellEnd"/>
      <w:r w:rsidR="001313E8" w:rsidRPr="001313E8">
        <w:rPr>
          <w:sz w:val="24"/>
        </w:rPr>
        <w:t xml:space="preserve"> accidentally advertised bad BGP routes to its neighbors. These routes claimed that </w:t>
      </w:r>
      <w:proofErr w:type="spellStart"/>
      <w:r w:rsidR="001313E8" w:rsidRPr="001313E8">
        <w:rPr>
          <w:sz w:val="24"/>
        </w:rPr>
        <w:t>TTNet</w:t>
      </w:r>
      <w:proofErr w:type="spellEnd"/>
      <w:r w:rsidR="001313E8" w:rsidRPr="001313E8">
        <w:rPr>
          <w:sz w:val="24"/>
        </w:rPr>
        <w:t xml:space="preserve"> itself was the best destination for all traffic on the Internet. As these routes spread further and further to more autonomous systems, a massive disruption occurred, creating a 1-day crisis where many people across the world were not able to access some or </w:t>
      </w:r>
      <w:proofErr w:type="gramStart"/>
      <w:r w:rsidR="001313E8" w:rsidRPr="001313E8">
        <w:rPr>
          <w:sz w:val="24"/>
        </w:rPr>
        <w:t>all of</w:t>
      </w:r>
      <w:proofErr w:type="gramEnd"/>
      <w:r w:rsidR="001313E8" w:rsidRPr="001313E8">
        <w:rPr>
          <w:sz w:val="24"/>
        </w:rPr>
        <w:t xml:space="preserve"> the Internet.</w:t>
      </w:r>
      <w:r w:rsidR="001313E8">
        <w:rPr>
          <w:sz w:val="24"/>
        </w:rPr>
        <w:t xml:space="preserve"> However, in this lab, we dove into the principles of BGP and furthered our understanding of the protocol.  </w:t>
      </w:r>
    </w:p>
    <w:sectPr w:rsidR="00445F9C" w:rsidRPr="00342C1A" w:rsidSect="002C330C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91BE9" w14:textId="77777777" w:rsidR="00CE7876" w:rsidRDefault="00CE7876">
      <w:r>
        <w:separator/>
      </w:r>
    </w:p>
    <w:p w14:paraId="1370B953" w14:textId="77777777" w:rsidR="00CE7876" w:rsidRDefault="00CE7876"/>
  </w:endnote>
  <w:endnote w:type="continuationSeparator" w:id="0">
    <w:p w14:paraId="3485C805" w14:textId="77777777" w:rsidR="00CE7876" w:rsidRDefault="00CE7876">
      <w:r>
        <w:continuationSeparator/>
      </w:r>
    </w:p>
    <w:p w14:paraId="0B57336C" w14:textId="77777777" w:rsidR="00CE7876" w:rsidRDefault="00CE78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A6EDD" w14:textId="77777777" w:rsidR="00CE7876" w:rsidRDefault="00CE7876">
      <w:r>
        <w:separator/>
      </w:r>
    </w:p>
    <w:p w14:paraId="035BD9BF" w14:textId="77777777" w:rsidR="00CE7876" w:rsidRDefault="00CE7876"/>
  </w:footnote>
  <w:footnote w:type="continuationSeparator" w:id="0">
    <w:p w14:paraId="76DFA1BC" w14:textId="77777777" w:rsidR="00CE7876" w:rsidRDefault="00CE7876">
      <w:r>
        <w:continuationSeparator/>
      </w:r>
    </w:p>
    <w:p w14:paraId="7C4CAB25" w14:textId="77777777" w:rsidR="00CE7876" w:rsidRDefault="00CE78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CB04A" w14:textId="77777777" w:rsidR="00F44D2A" w:rsidRDefault="00F44D2A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16511A" wp14:editId="3DB52E6B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oup 2" descr="Decorative sidebar for cover page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angle 3" descr="Decorative sidebar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 descr="Decorative sidebar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BC37C18" id="Group 2" o:spid="_x0000_s1026" alt="Decorative sidebar for cover page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">
              <v:rect id="Rectangle 3" o:spid="_x0000_s1027" alt="Decorative sidebar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angle 5" o:spid="_x0000_s1028" alt="Decorative sidebar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A91AFF"/>
    <w:multiLevelType w:val="hybridMultilevel"/>
    <w:tmpl w:val="758CDDF6"/>
    <w:lvl w:ilvl="0" w:tplc="C6AC5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053E42"/>
    <w:multiLevelType w:val="hybridMultilevel"/>
    <w:tmpl w:val="82848A1A"/>
    <w:lvl w:ilvl="0" w:tplc="CC6833DA">
      <w:start w:val="1"/>
      <w:numFmt w:val="decimal"/>
      <w:lvlText w:val="%1."/>
      <w:lvlJc w:val="left"/>
      <w:pPr>
        <w:ind w:left="432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1B3906AB"/>
    <w:multiLevelType w:val="hybridMultilevel"/>
    <w:tmpl w:val="5F884270"/>
    <w:lvl w:ilvl="0" w:tplc="1EA29C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7A453D"/>
    <w:multiLevelType w:val="hybridMultilevel"/>
    <w:tmpl w:val="1382AAFE"/>
    <w:lvl w:ilvl="0" w:tplc="3D3A6A9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12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DF0"/>
    <w:rsid w:val="00001F3D"/>
    <w:rsid w:val="0000262A"/>
    <w:rsid w:val="00011604"/>
    <w:rsid w:val="0001527E"/>
    <w:rsid w:val="000159CE"/>
    <w:rsid w:val="000173C4"/>
    <w:rsid w:val="00017531"/>
    <w:rsid w:val="000320B5"/>
    <w:rsid w:val="00037949"/>
    <w:rsid w:val="000478A0"/>
    <w:rsid w:val="00056287"/>
    <w:rsid w:val="00062B1B"/>
    <w:rsid w:val="00067E02"/>
    <w:rsid w:val="00077EA9"/>
    <w:rsid w:val="00080540"/>
    <w:rsid w:val="00091C12"/>
    <w:rsid w:val="000934D1"/>
    <w:rsid w:val="000944FD"/>
    <w:rsid w:val="000A34BF"/>
    <w:rsid w:val="000A60A2"/>
    <w:rsid w:val="000B09EF"/>
    <w:rsid w:val="000B4C1F"/>
    <w:rsid w:val="000B4D91"/>
    <w:rsid w:val="000C17BC"/>
    <w:rsid w:val="000C1B45"/>
    <w:rsid w:val="000C6329"/>
    <w:rsid w:val="000D6F08"/>
    <w:rsid w:val="000E5EFC"/>
    <w:rsid w:val="000F71A7"/>
    <w:rsid w:val="00102E94"/>
    <w:rsid w:val="00107CB6"/>
    <w:rsid w:val="001167C5"/>
    <w:rsid w:val="00117095"/>
    <w:rsid w:val="00120DD2"/>
    <w:rsid w:val="00121114"/>
    <w:rsid w:val="00123D0B"/>
    <w:rsid w:val="001313E8"/>
    <w:rsid w:val="0013333F"/>
    <w:rsid w:val="001335B8"/>
    <w:rsid w:val="00133D16"/>
    <w:rsid w:val="00142EAB"/>
    <w:rsid w:val="0015313D"/>
    <w:rsid w:val="00155818"/>
    <w:rsid w:val="00156CC3"/>
    <w:rsid w:val="00161FAD"/>
    <w:rsid w:val="0016614E"/>
    <w:rsid w:val="00170842"/>
    <w:rsid w:val="0018217A"/>
    <w:rsid w:val="00183E72"/>
    <w:rsid w:val="00185C0F"/>
    <w:rsid w:val="00192315"/>
    <w:rsid w:val="0019314C"/>
    <w:rsid w:val="00193898"/>
    <w:rsid w:val="001952A1"/>
    <w:rsid w:val="00197FB8"/>
    <w:rsid w:val="001A0315"/>
    <w:rsid w:val="001A2507"/>
    <w:rsid w:val="001A51B5"/>
    <w:rsid w:val="001A5D9E"/>
    <w:rsid w:val="001B233A"/>
    <w:rsid w:val="001B3774"/>
    <w:rsid w:val="001B71EE"/>
    <w:rsid w:val="001D0A3A"/>
    <w:rsid w:val="001E181E"/>
    <w:rsid w:val="001E55FE"/>
    <w:rsid w:val="001F3E9B"/>
    <w:rsid w:val="001F4A1E"/>
    <w:rsid w:val="001F57ED"/>
    <w:rsid w:val="001F6AF2"/>
    <w:rsid w:val="002058EE"/>
    <w:rsid w:val="00206381"/>
    <w:rsid w:val="00210DF0"/>
    <w:rsid w:val="002113D5"/>
    <w:rsid w:val="002169F3"/>
    <w:rsid w:val="0023119A"/>
    <w:rsid w:val="00234361"/>
    <w:rsid w:val="00234C72"/>
    <w:rsid w:val="00234DB2"/>
    <w:rsid w:val="00237EDE"/>
    <w:rsid w:val="0024201E"/>
    <w:rsid w:val="0024397A"/>
    <w:rsid w:val="00245A12"/>
    <w:rsid w:val="0025080E"/>
    <w:rsid w:val="00252A67"/>
    <w:rsid w:val="00265DDA"/>
    <w:rsid w:val="00270BA9"/>
    <w:rsid w:val="00271343"/>
    <w:rsid w:val="00273DB3"/>
    <w:rsid w:val="0027752A"/>
    <w:rsid w:val="00291DF5"/>
    <w:rsid w:val="002935F4"/>
    <w:rsid w:val="00294590"/>
    <w:rsid w:val="002B21AE"/>
    <w:rsid w:val="002B3FE3"/>
    <w:rsid w:val="002C1318"/>
    <w:rsid w:val="002C277C"/>
    <w:rsid w:val="002C330C"/>
    <w:rsid w:val="002C7A1D"/>
    <w:rsid w:val="002D48BA"/>
    <w:rsid w:val="002D7510"/>
    <w:rsid w:val="002E0153"/>
    <w:rsid w:val="002E12D7"/>
    <w:rsid w:val="002E32AC"/>
    <w:rsid w:val="002F0F3C"/>
    <w:rsid w:val="003072EF"/>
    <w:rsid w:val="00312DD5"/>
    <w:rsid w:val="003167A1"/>
    <w:rsid w:val="00316808"/>
    <w:rsid w:val="00322B5D"/>
    <w:rsid w:val="00322F6E"/>
    <w:rsid w:val="003246E5"/>
    <w:rsid w:val="00330E5F"/>
    <w:rsid w:val="003313B8"/>
    <w:rsid w:val="00332728"/>
    <w:rsid w:val="00333A7B"/>
    <w:rsid w:val="0033593E"/>
    <w:rsid w:val="00335AAC"/>
    <w:rsid w:val="00335D42"/>
    <w:rsid w:val="00337A25"/>
    <w:rsid w:val="00342C1A"/>
    <w:rsid w:val="00344F63"/>
    <w:rsid w:val="003451D6"/>
    <w:rsid w:val="00351C23"/>
    <w:rsid w:val="003521EC"/>
    <w:rsid w:val="00352E5F"/>
    <w:rsid w:val="00357868"/>
    <w:rsid w:val="00360E85"/>
    <w:rsid w:val="00361EFF"/>
    <w:rsid w:val="00363AC0"/>
    <w:rsid w:val="00365639"/>
    <w:rsid w:val="0037790D"/>
    <w:rsid w:val="00377E5B"/>
    <w:rsid w:val="00384FA7"/>
    <w:rsid w:val="00391FBB"/>
    <w:rsid w:val="003A0567"/>
    <w:rsid w:val="003A1119"/>
    <w:rsid w:val="003A2D08"/>
    <w:rsid w:val="003A3E57"/>
    <w:rsid w:val="003B3454"/>
    <w:rsid w:val="003D03F4"/>
    <w:rsid w:val="003D461D"/>
    <w:rsid w:val="003D5C37"/>
    <w:rsid w:val="003D771B"/>
    <w:rsid w:val="003E04B6"/>
    <w:rsid w:val="003F001D"/>
    <w:rsid w:val="003F0A4A"/>
    <w:rsid w:val="003F2067"/>
    <w:rsid w:val="003F2110"/>
    <w:rsid w:val="003F5A37"/>
    <w:rsid w:val="003F66D2"/>
    <w:rsid w:val="004013FE"/>
    <w:rsid w:val="004154FB"/>
    <w:rsid w:val="00424606"/>
    <w:rsid w:val="004327AE"/>
    <w:rsid w:val="004378B3"/>
    <w:rsid w:val="00442476"/>
    <w:rsid w:val="004445E2"/>
    <w:rsid w:val="0044566C"/>
    <w:rsid w:val="00445F9C"/>
    <w:rsid w:val="004507A7"/>
    <w:rsid w:val="004534A5"/>
    <w:rsid w:val="00453B16"/>
    <w:rsid w:val="00455956"/>
    <w:rsid w:val="004566FA"/>
    <w:rsid w:val="00457679"/>
    <w:rsid w:val="004621D0"/>
    <w:rsid w:val="00464287"/>
    <w:rsid w:val="00466094"/>
    <w:rsid w:val="00483FFE"/>
    <w:rsid w:val="00487AAE"/>
    <w:rsid w:val="00495232"/>
    <w:rsid w:val="00497C74"/>
    <w:rsid w:val="004A136B"/>
    <w:rsid w:val="004A2A37"/>
    <w:rsid w:val="004A43F1"/>
    <w:rsid w:val="004A4EC4"/>
    <w:rsid w:val="004B0523"/>
    <w:rsid w:val="004B316C"/>
    <w:rsid w:val="004B360E"/>
    <w:rsid w:val="004B46C8"/>
    <w:rsid w:val="004C0790"/>
    <w:rsid w:val="004C29DF"/>
    <w:rsid w:val="004C2AFA"/>
    <w:rsid w:val="004D3021"/>
    <w:rsid w:val="004D37B7"/>
    <w:rsid w:val="004F1EBC"/>
    <w:rsid w:val="004F531B"/>
    <w:rsid w:val="004F59F8"/>
    <w:rsid w:val="005007E7"/>
    <w:rsid w:val="0050197C"/>
    <w:rsid w:val="00504D0B"/>
    <w:rsid w:val="00507D8E"/>
    <w:rsid w:val="00515BB9"/>
    <w:rsid w:val="00516DD3"/>
    <w:rsid w:val="00516F5B"/>
    <w:rsid w:val="00520BC7"/>
    <w:rsid w:val="005210D8"/>
    <w:rsid w:val="0052728A"/>
    <w:rsid w:val="005304AF"/>
    <w:rsid w:val="00530A1A"/>
    <w:rsid w:val="005314AB"/>
    <w:rsid w:val="00532579"/>
    <w:rsid w:val="005331CA"/>
    <w:rsid w:val="005365E8"/>
    <w:rsid w:val="00542703"/>
    <w:rsid w:val="00544B60"/>
    <w:rsid w:val="005504AE"/>
    <w:rsid w:val="00554A88"/>
    <w:rsid w:val="005606D7"/>
    <w:rsid w:val="00561A49"/>
    <w:rsid w:val="0056358A"/>
    <w:rsid w:val="00565032"/>
    <w:rsid w:val="00575244"/>
    <w:rsid w:val="0058242C"/>
    <w:rsid w:val="00582997"/>
    <w:rsid w:val="00586CD9"/>
    <w:rsid w:val="00595DAA"/>
    <w:rsid w:val="00597211"/>
    <w:rsid w:val="005A1302"/>
    <w:rsid w:val="005A1378"/>
    <w:rsid w:val="005B0F95"/>
    <w:rsid w:val="005C45CC"/>
    <w:rsid w:val="005E04B1"/>
    <w:rsid w:val="005E384D"/>
    <w:rsid w:val="005E3B7A"/>
    <w:rsid w:val="005E5016"/>
    <w:rsid w:val="005F1193"/>
    <w:rsid w:val="00605D36"/>
    <w:rsid w:val="006134ED"/>
    <w:rsid w:val="00614AC3"/>
    <w:rsid w:val="00620217"/>
    <w:rsid w:val="00636904"/>
    <w:rsid w:val="006468F2"/>
    <w:rsid w:val="00651F18"/>
    <w:rsid w:val="0065324E"/>
    <w:rsid w:val="00660B21"/>
    <w:rsid w:val="00670298"/>
    <w:rsid w:val="006811FF"/>
    <w:rsid w:val="00685D71"/>
    <w:rsid w:val="006901EE"/>
    <w:rsid w:val="00694D8D"/>
    <w:rsid w:val="006B1E6C"/>
    <w:rsid w:val="006B3253"/>
    <w:rsid w:val="006C0C2B"/>
    <w:rsid w:val="006C0CD8"/>
    <w:rsid w:val="006D065D"/>
    <w:rsid w:val="006D1DF3"/>
    <w:rsid w:val="006D235A"/>
    <w:rsid w:val="006D3624"/>
    <w:rsid w:val="006E417D"/>
    <w:rsid w:val="006E6951"/>
    <w:rsid w:val="006F71F9"/>
    <w:rsid w:val="0070257D"/>
    <w:rsid w:val="007030DA"/>
    <w:rsid w:val="00703788"/>
    <w:rsid w:val="007041E3"/>
    <w:rsid w:val="00705F88"/>
    <w:rsid w:val="00706967"/>
    <w:rsid w:val="00707F21"/>
    <w:rsid w:val="0071188B"/>
    <w:rsid w:val="00714A1D"/>
    <w:rsid w:val="00714CE5"/>
    <w:rsid w:val="00716040"/>
    <w:rsid w:val="0071717F"/>
    <w:rsid w:val="00723EC8"/>
    <w:rsid w:val="00725E90"/>
    <w:rsid w:val="007309B9"/>
    <w:rsid w:val="00736E05"/>
    <w:rsid w:val="00737F24"/>
    <w:rsid w:val="00746D49"/>
    <w:rsid w:val="00753B17"/>
    <w:rsid w:val="007717C6"/>
    <w:rsid w:val="007724EA"/>
    <w:rsid w:val="0077284A"/>
    <w:rsid w:val="00774BE3"/>
    <w:rsid w:val="00776BA0"/>
    <w:rsid w:val="00793D91"/>
    <w:rsid w:val="00794BF8"/>
    <w:rsid w:val="00795AFE"/>
    <w:rsid w:val="007A16B8"/>
    <w:rsid w:val="007B1146"/>
    <w:rsid w:val="007B79B9"/>
    <w:rsid w:val="007C2DB2"/>
    <w:rsid w:val="007C5DA1"/>
    <w:rsid w:val="007D183A"/>
    <w:rsid w:val="007D3311"/>
    <w:rsid w:val="007D33D1"/>
    <w:rsid w:val="007E262C"/>
    <w:rsid w:val="007F4F75"/>
    <w:rsid w:val="007F536B"/>
    <w:rsid w:val="007F5373"/>
    <w:rsid w:val="00804F87"/>
    <w:rsid w:val="00805FF5"/>
    <w:rsid w:val="00813132"/>
    <w:rsid w:val="00814632"/>
    <w:rsid w:val="00816C05"/>
    <w:rsid w:val="00822A8D"/>
    <w:rsid w:val="00824917"/>
    <w:rsid w:val="00831731"/>
    <w:rsid w:val="008402EC"/>
    <w:rsid w:val="00844721"/>
    <w:rsid w:val="008450DD"/>
    <w:rsid w:val="00845451"/>
    <w:rsid w:val="00847CB9"/>
    <w:rsid w:val="00852FE0"/>
    <w:rsid w:val="008648B1"/>
    <w:rsid w:val="00866AA4"/>
    <w:rsid w:val="008710DA"/>
    <w:rsid w:val="008728E6"/>
    <w:rsid w:val="008736D3"/>
    <w:rsid w:val="00874542"/>
    <w:rsid w:val="0087504B"/>
    <w:rsid w:val="008774AB"/>
    <w:rsid w:val="00887C35"/>
    <w:rsid w:val="00892777"/>
    <w:rsid w:val="008A46F4"/>
    <w:rsid w:val="008B39CE"/>
    <w:rsid w:val="008B55E6"/>
    <w:rsid w:val="008C2FCB"/>
    <w:rsid w:val="008C4828"/>
    <w:rsid w:val="008D2298"/>
    <w:rsid w:val="008D25A1"/>
    <w:rsid w:val="008E0841"/>
    <w:rsid w:val="008E2402"/>
    <w:rsid w:val="008F5542"/>
    <w:rsid w:val="008F7F38"/>
    <w:rsid w:val="0090052B"/>
    <w:rsid w:val="009008FA"/>
    <w:rsid w:val="00906423"/>
    <w:rsid w:val="0090653F"/>
    <w:rsid w:val="00907CBB"/>
    <w:rsid w:val="009115A6"/>
    <w:rsid w:val="00911795"/>
    <w:rsid w:val="00913AE4"/>
    <w:rsid w:val="009205B3"/>
    <w:rsid w:val="00922A85"/>
    <w:rsid w:val="0092303F"/>
    <w:rsid w:val="0092332A"/>
    <w:rsid w:val="00937B5C"/>
    <w:rsid w:val="00941131"/>
    <w:rsid w:val="00943291"/>
    <w:rsid w:val="0095140F"/>
    <w:rsid w:val="00961A28"/>
    <w:rsid w:val="009631AA"/>
    <w:rsid w:val="0096364B"/>
    <w:rsid w:val="0097596A"/>
    <w:rsid w:val="00976A9B"/>
    <w:rsid w:val="009816BE"/>
    <w:rsid w:val="00982227"/>
    <w:rsid w:val="0098639F"/>
    <w:rsid w:val="0099384F"/>
    <w:rsid w:val="00993FFA"/>
    <w:rsid w:val="009A0D45"/>
    <w:rsid w:val="009A22D9"/>
    <w:rsid w:val="009A25F2"/>
    <w:rsid w:val="009A32A1"/>
    <w:rsid w:val="009A54BB"/>
    <w:rsid w:val="009A77C1"/>
    <w:rsid w:val="009B2739"/>
    <w:rsid w:val="009B2DBA"/>
    <w:rsid w:val="009B54CC"/>
    <w:rsid w:val="009C1F1A"/>
    <w:rsid w:val="009C5FDE"/>
    <w:rsid w:val="009C71D5"/>
    <w:rsid w:val="009D2463"/>
    <w:rsid w:val="009D459A"/>
    <w:rsid w:val="009D75FA"/>
    <w:rsid w:val="009D7DDC"/>
    <w:rsid w:val="009E3E48"/>
    <w:rsid w:val="009E5CC1"/>
    <w:rsid w:val="009F4061"/>
    <w:rsid w:val="009F7DC5"/>
    <w:rsid w:val="00A075BF"/>
    <w:rsid w:val="00A14C47"/>
    <w:rsid w:val="00A17082"/>
    <w:rsid w:val="00A203E5"/>
    <w:rsid w:val="00A2058E"/>
    <w:rsid w:val="00A20959"/>
    <w:rsid w:val="00A25993"/>
    <w:rsid w:val="00A343FE"/>
    <w:rsid w:val="00A5242C"/>
    <w:rsid w:val="00A534E8"/>
    <w:rsid w:val="00A53DB2"/>
    <w:rsid w:val="00A5486F"/>
    <w:rsid w:val="00A566B6"/>
    <w:rsid w:val="00A60D07"/>
    <w:rsid w:val="00A646DB"/>
    <w:rsid w:val="00A67C4D"/>
    <w:rsid w:val="00A72CC5"/>
    <w:rsid w:val="00A81CF0"/>
    <w:rsid w:val="00A82ED8"/>
    <w:rsid w:val="00A847D6"/>
    <w:rsid w:val="00AA0D93"/>
    <w:rsid w:val="00AA10F0"/>
    <w:rsid w:val="00AC2371"/>
    <w:rsid w:val="00AC49EE"/>
    <w:rsid w:val="00AD32A7"/>
    <w:rsid w:val="00AD5114"/>
    <w:rsid w:val="00AF31BF"/>
    <w:rsid w:val="00B00CD1"/>
    <w:rsid w:val="00B06B57"/>
    <w:rsid w:val="00B11D3E"/>
    <w:rsid w:val="00B2136C"/>
    <w:rsid w:val="00B24D0C"/>
    <w:rsid w:val="00B25309"/>
    <w:rsid w:val="00B27A72"/>
    <w:rsid w:val="00B34474"/>
    <w:rsid w:val="00B40F3A"/>
    <w:rsid w:val="00B44AF0"/>
    <w:rsid w:val="00B45565"/>
    <w:rsid w:val="00B47435"/>
    <w:rsid w:val="00B47A58"/>
    <w:rsid w:val="00B53A0E"/>
    <w:rsid w:val="00B55F12"/>
    <w:rsid w:val="00B60622"/>
    <w:rsid w:val="00B6217A"/>
    <w:rsid w:val="00B712B6"/>
    <w:rsid w:val="00B87079"/>
    <w:rsid w:val="00B9074C"/>
    <w:rsid w:val="00B90AFE"/>
    <w:rsid w:val="00B92AF8"/>
    <w:rsid w:val="00B94F50"/>
    <w:rsid w:val="00B9522B"/>
    <w:rsid w:val="00B954FC"/>
    <w:rsid w:val="00BA273B"/>
    <w:rsid w:val="00BA69A1"/>
    <w:rsid w:val="00BB3A3D"/>
    <w:rsid w:val="00BC0FA8"/>
    <w:rsid w:val="00BC7AA1"/>
    <w:rsid w:val="00BD031F"/>
    <w:rsid w:val="00BD0A69"/>
    <w:rsid w:val="00BD257D"/>
    <w:rsid w:val="00BE25F0"/>
    <w:rsid w:val="00BE4523"/>
    <w:rsid w:val="00BE535C"/>
    <w:rsid w:val="00BE6824"/>
    <w:rsid w:val="00BF1F22"/>
    <w:rsid w:val="00BF38BA"/>
    <w:rsid w:val="00BF44BB"/>
    <w:rsid w:val="00C075FE"/>
    <w:rsid w:val="00C11E78"/>
    <w:rsid w:val="00C135D9"/>
    <w:rsid w:val="00C16861"/>
    <w:rsid w:val="00C16FFD"/>
    <w:rsid w:val="00C23E0C"/>
    <w:rsid w:val="00C4066C"/>
    <w:rsid w:val="00C41938"/>
    <w:rsid w:val="00C5144E"/>
    <w:rsid w:val="00C51835"/>
    <w:rsid w:val="00C523FB"/>
    <w:rsid w:val="00C57649"/>
    <w:rsid w:val="00C64B77"/>
    <w:rsid w:val="00C71262"/>
    <w:rsid w:val="00C76F22"/>
    <w:rsid w:val="00C772EE"/>
    <w:rsid w:val="00C921FC"/>
    <w:rsid w:val="00C96C1E"/>
    <w:rsid w:val="00CA166D"/>
    <w:rsid w:val="00CB154E"/>
    <w:rsid w:val="00CB17DA"/>
    <w:rsid w:val="00CB5473"/>
    <w:rsid w:val="00CC21A7"/>
    <w:rsid w:val="00CC2D79"/>
    <w:rsid w:val="00CD0AAA"/>
    <w:rsid w:val="00CD6DD8"/>
    <w:rsid w:val="00CE19B2"/>
    <w:rsid w:val="00CE3926"/>
    <w:rsid w:val="00CE67DD"/>
    <w:rsid w:val="00CE7876"/>
    <w:rsid w:val="00CF2A26"/>
    <w:rsid w:val="00CF5CCD"/>
    <w:rsid w:val="00D101A3"/>
    <w:rsid w:val="00D11153"/>
    <w:rsid w:val="00D11F0C"/>
    <w:rsid w:val="00D141E5"/>
    <w:rsid w:val="00D1544C"/>
    <w:rsid w:val="00D16134"/>
    <w:rsid w:val="00D17D53"/>
    <w:rsid w:val="00D231AB"/>
    <w:rsid w:val="00D27F0F"/>
    <w:rsid w:val="00D405CA"/>
    <w:rsid w:val="00D45AD7"/>
    <w:rsid w:val="00D4702E"/>
    <w:rsid w:val="00D5457C"/>
    <w:rsid w:val="00D554AC"/>
    <w:rsid w:val="00D5639E"/>
    <w:rsid w:val="00D57755"/>
    <w:rsid w:val="00D61865"/>
    <w:rsid w:val="00D650B6"/>
    <w:rsid w:val="00D65CE4"/>
    <w:rsid w:val="00D66E5F"/>
    <w:rsid w:val="00D70FF0"/>
    <w:rsid w:val="00D71741"/>
    <w:rsid w:val="00D818BC"/>
    <w:rsid w:val="00D85A9A"/>
    <w:rsid w:val="00D8668F"/>
    <w:rsid w:val="00D91785"/>
    <w:rsid w:val="00D94788"/>
    <w:rsid w:val="00DA0B66"/>
    <w:rsid w:val="00DA15B5"/>
    <w:rsid w:val="00DB3BF1"/>
    <w:rsid w:val="00DB6C1C"/>
    <w:rsid w:val="00DC3E53"/>
    <w:rsid w:val="00DC5E4F"/>
    <w:rsid w:val="00DC684E"/>
    <w:rsid w:val="00DD09B7"/>
    <w:rsid w:val="00DD3598"/>
    <w:rsid w:val="00DE400B"/>
    <w:rsid w:val="00DF2474"/>
    <w:rsid w:val="00E1053E"/>
    <w:rsid w:val="00E11A31"/>
    <w:rsid w:val="00E11B5C"/>
    <w:rsid w:val="00E12840"/>
    <w:rsid w:val="00E256ED"/>
    <w:rsid w:val="00E279B8"/>
    <w:rsid w:val="00E31ECF"/>
    <w:rsid w:val="00E343D4"/>
    <w:rsid w:val="00E358A4"/>
    <w:rsid w:val="00E42235"/>
    <w:rsid w:val="00E471B8"/>
    <w:rsid w:val="00E50EDC"/>
    <w:rsid w:val="00E52E9D"/>
    <w:rsid w:val="00E548B1"/>
    <w:rsid w:val="00E5744D"/>
    <w:rsid w:val="00E61235"/>
    <w:rsid w:val="00E628EE"/>
    <w:rsid w:val="00E62DD1"/>
    <w:rsid w:val="00E65A90"/>
    <w:rsid w:val="00E65D4F"/>
    <w:rsid w:val="00E722B0"/>
    <w:rsid w:val="00E73BAC"/>
    <w:rsid w:val="00E756E6"/>
    <w:rsid w:val="00E76B4A"/>
    <w:rsid w:val="00E76E08"/>
    <w:rsid w:val="00E86667"/>
    <w:rsid w:val="00E970AE"/>
    <w:rsid w:val="00EA04CC"/>
    <w:rsid w:val="00EA05B8"/>
    <w:rsid w:val="00EA57C2"/>
    <w:rsid w:val="00EA6031"/>
    <w:rsid w:val="00EB03A3"/>
    <w:rsid w:val="00EB203B"/>
    <w:rsid w:val="00EB46A7"/>
    <w:rsid w:val="00EB7456"/>
    <w:rsid w:val="00EC0917"/>
    <w:rsid w:val="00EC1DD8"/>
    <w:rsid w:val="00EC21A4"/>
    <w:rsid w:val="00EC6991"/>
    <w:rsid w:val="00ED10CD"/>
    <w:rsid w:val="00EE3FAF"/>
    <w:rsid w:val="00EE5DF9"/>
    <w:rsid w:val="00EE64CB"/>
    <w:rsid w:val="00EE7EBF"/>
    <w:rsid w:val="00EF01A8"/>
    <w:rsid w:val="00EF45CC"/>
    <w:rsid w:val="00F02021"/>
    <w:rsid w:val="00F069CD"/>
    <w:rsid w:val="00F079A6"/>
    <w:rsid w:val="00F104C5"/>
    <w:rsid w:val="00F2338A"/>
    <w:rsid w:val="00F246A0"/>
    <w:rsid w:val="00F36E0B"/>
    <w:rsid w:val="00F406D3"/>
    <w:rsid w:val="00F41FA0"/>
    <w:rsid w:val="00F44D2A"/>
    <w:rsid w:val="00F53700"/>
    <w:rsid w:val="00F538A6"/>
    <w:rsid w:val="00F55FC0"/>
    <w:rsid w:val="00F56A26"/>
    <w:rsid w:val="00F60EE8"/>
    <w:rsid w:val="00F63431"/>
    <w:rsid w:val="00F64DE0"/>
    <w:rsid w:val="00F6526E"/>
    <w:rsid w:val="00F67AF1"/>
    <w:rsid w:val="00F77074"/>
    <w:rsid w:val="00F82649"/>
    <w:rsid w:val="00F853D8"/>
    <w:rsid w:val="00F87350"/>
    <w:rsid w:val="00F95B69"/>
    <w:rsid w:val="00FA3D46"/>
    <w:rsid w:val="00FA3D4A"/>
    <w:rsid w:val="00FA48A4"/>
    <w:rsid w:val="00FB3299"/>
    <w:rsid w:val="00FB39DF"/>
    <w:rsid w:val="00FB43CA"/>
    <w:rsid w:val="00FB6713"/>
    <w:rsid w:val="00FB6857"/>
    <w:rsid w:val="00FC683E"/>
    <w:rsid w:val="00FD3ED3"/>
    <w:rsid w:val="00FD635E"/>
    <w:rsid w:val="00FE0FEE"/>
    <w:rsid w:val="00FE19F6"/>
    <w:rsid w:val="00FE292C"/>
    <w:rsid w:val="00FF0F45"/>
    <w:rsid w:val="00FF2C9E"/>
    <w:rsid w:val="00FF70B4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18436FE"/>
  <w15:chartTrackingRefBased/>
  <w15:docId w15:val="{08FB2C34-BDB4-4BB8-8F3E-8F54822A0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3333F"/>
    <w:pPr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33F"/>
    <w:pPr>
      <w:keepNext/>
      <w:keepLines/>
      <w:spacing w:before="12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33F"/>
    <w:pPr>
      <w:keepNext/>
      <w:keepLines/>
      <w:spacing w:before="12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13333F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3333F"/>
    <w:rPr>
      <w:color w:val="595959" w:themeColor="text1" w:themeTint="A6"/>
    </w:rPr>
  </w:style>
  <w:style w:type="table" w:styleId="GridTable4-Accent1">
    <w:name w:val="Grid Table 4 Accent 1"/>
    <w:basedOn w:val="TableNormal"/>
    <w:uiPriority w:val="49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tblPr/>
  </w:style>
  <w:style w:type="table" w:styleId="GridTable1Light-Accent1">
    <w:name w:val="Grid Table 1 Light Accent 1"/>
    <w:aliases w:val="Sample questionnaires table"/>
    <w:basedOn w:val="TableNormal"/>
    <w:uiPriority w:val="46"/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/>
    </w:pPr>
  </w:style>
  <w:style w:type="table" w:styleId="ListTable6Colorful-Accent2">
    <w:name w:val="List Table 6 Colorful Accent 2"/>
    <w:basedOn w:val="TableNormal"/>
    <w:uiPriority w:val="5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">
    <w:name w:val="Image"/>
    <w:basedOn w:val="Normal"/>
    <w:qFormat/>
    <w:rsid w:val="00E279B8"/>
    <w:pPr>
      <w:spacing w:before="5760" w:line="720" w:lineRule="auto"/>
      <w:jc w:val="right"/>
    </w:pPr>
  </w:style>
  <w:style w:type="character" w:styleId="IntenseEmphasis">
    <w:name w:val="Intense Emphasis"/>
    <w:basedOn w:val="DefaultParagraphFont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3333F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ListParagraph">
    <w:name w:val="List Paragraph"/>
    <w:basedOn w:val="Normal"/>
    <w:uiPriority w:val="34"/>
    <w:unhideWhenUsed/>
    <w:qFormat/>
    <w:rsid w:val="00210D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46A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6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-singht\AppData\Roaming\Microsoft\Templates\Project%20communication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plan.dotx</Template>
  <TotalTime>9111</TotalTime>
  <Pages>21</Pages>
  <Words>5451</Words>
  <Characters>31075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Singh, Tanishk  (Student)</dc:creator>
  <cp:keywords/>
  <cp:lastModifiedBy>Tanishk Singh</cp:lastModifiedBy>
  <cp:revision>391</cp:revision>
  <dcterms:created xsi:type="dcterms:W3CDTF">2020-01-24T17:02:00Z</dcterms:created>
  <dcterms:modified xsi:type="dcterms:W3CDTF">2020-04-17T00:51:00Z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v-shbahu@microsoft.com</vt:lpwstr>
  </property>
  <property fmtid="{D5CDD505-2E9C-101B-9397-08002B2CF9AE}" pid="11" name="MSIP_Label_f42aa342-8706-4288-bd11-ebb85995028c_SetDate">
    <vt:lpwstr>2018-04-07T12:27:56.5276527Z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